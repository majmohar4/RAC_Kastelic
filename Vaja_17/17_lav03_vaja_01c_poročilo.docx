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C80B6" w14:textId="5775C418" w:rsidR="00E81978" w:rsidRPr="00F4659C" w:rsidRDefault="00000000">
      <w:pPr>
        <w:pStyle w:val="Title"/>
        <w:rPr>
          <w:sz w:val="22"/>
          <w:szCs w:val="22"/>
        </w:rPr>
      </w:pPr>
      <w:sdt>
        <w:sdtPr>
          <w:rPr>
            <w:sz w:val="22"/>
            <w:szCs w:val="22"/>
          </w:rPr>
          <w:alias w:val="Naziv:"/>
          <w:tag w:val="Naziv:"/>
          <w:id w:val="726351117"/>
          <w:placeholder>
            <w:docPart w:val="52E3D0BF72E345A49A431F820DC2FF0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25668B" w:rsidRPr="00F4659C">
            <w:rPr>
              <w:sz w:val="22"/>
              <w:szCs w:val="22"/>
            </w:rPr>
            <w:t>Poročilo:</w:t>
          </w:r>
        </w:sdtContent>
      </w:sdt>
    </w:p>
    <w:p w14:paraId="1EF2B217" w14:textId="4601BEB1" w:rsidR="00B823AA" w:rsidRPr="00F4659C" w:rsidRDefault="0025668B" w:rsidP="00B823AA">
      <w:pPr>
        <w:pStyle w:val="Naslov21"/>
        <w:rPr>
          <w:sz w:val="22"/>
          <w:szCs w:val="22"/>
        </w:rPr>
      </w:pPr>
      <w:r w:rsidRPr="00F4659C">
        <w:rPr>
          <w:sz w:val="22"/>
          <w:szCs w:val="22"/>
        </w:rPr>
        <w:t>O izvedeni vaji:</w:t>
      </w:r>
    </w:p>
    <w:p w14:paraId="5FA6EC74" w14:textId="4FDB8F6E" w:rsidR="00E81978" w:rsidRPr="00F4659C" w:rsidRDefault="00CE5296" w:rsidP="00B823AA">
      <w:pPr>
        <w:pStyle w:val="Naslov21"/>
        <w:rPr>
          <w:sz w:val="22"/>
          <w:szCs w:val="22"/>
        </w:rPr>
      </w:pPr>
      <w:r w:rsidRPr="00F4659C">
        <w:rPr>
          <w:sz w:val="22"/>
          <w:szCs w:val="22"/>
        </w:rPr>
        <w:t>1</w:t>
      </w:r>
      <w:r w:rsidR="000B260A" w:rsidRPr="00F4659C">
        <w:rPr>
          <w:sz w:val="22"/>
          <w:szCs w:val="22"/>
        </w:rPr>
        <w:t>7</w:t>
      </w:r>
      <w:r w:rsidR="0025668B" w:rsidRPr="00F4659C">
        <w:rPr>
          <w:sz w:val="22"/>
          <w:szCs w:val="22"/>
        </w:rPr>
        <w:t>_lav03_vaja</w:t>
      </w:r>
    </w:p>
    <w:p w14:paraId="21C9FEA7" w14:textId="767BD267" w:rsidR="00E81978" w:rsidRPr="00F4659C" w:rsidRDefault="0025668B">
      <w:pPr>
        <w:pStyle w:val="Title"/>
        <w:rPr>
          <w:sz w:val="22"/>
          <w:szCs w:val="22"/>
        </w:rPr>
      </w:pPr>
      <w:r w:rsidRPr="00F4659C">
        <w:rPr>
          <w:sz w:val="22"/>
          <w:szCs w:val="22"/>
        </w:rPr>
        <w:t>Laboratorijske vaje</w:t>
      </w:r>
    </w:p>
    <w:p w14:paraId="5D3AFE58" w14:textId="12E6205E" w:rsidR="00E81978" w:rsidRPr="00F4659C" w:rsidRDefault="0025668B" w:rsidP="00B823AA">
      <w:pPr>
        <w:pStyle w:val="Naslov21"/>
        <w:rPr>
          <w:sz w:val="22"/>
          <w:szCs w:val="22"/>
        </w:rPr>
      </w:pPr>
      <w:r w:rsidRPr="00F4659C">
        <w:rPr>
          <w:sz w:val="22"/>
          <w:szCs w:val="22"/>
        </w:rPr>
        <w:t xml:space="preserve">Vaja </w:t>
      </w:r>
      <w:r w:rsidR="00CE5296" w:rsidRPr="00F4659C">
        <w:rPr>
          <w:sz w:val="22"/>
          <w:szCs w:val="22"/>
        </w:rPr>
        <w:t>1</w:t>
      </w:r>
      <w:r w:rsidR="000B260A" w:rsidRPr="00F4659C">
        <w:rPr>
          <w:sz w:val="22"/>
          <w:szCs w:val="22"/>
        </w:rPr>
        <w:t>7</w:t>
      </w:r>
    </w:p>
    <w:p w14:paraId="3351DA1C" w14:textId="5DB4994E" w:rsidR="0025668B" w:rsidRPr="00F4659C" w:rsidRDefault="00D54955" w:rsidP="00B823AA">
      <w:pPr>
        <w:pStyle w:val="Naslov21"/>
        <w:rPr>
          <w:sz w:val="22"/>
          <w:szCs w:val="22"/>
        </w:rPr>
      </w:pPr>
      <w:r w:rsidRPr="00F4659C">
        <w:rPr>
          <w:sz w:val="22"/>
          <w:szCs w:val="22"/>
        </w:rPr>
        <w:t>Maj Mohar</w:t>
      </w:r>
      <w:r w:rsidR="00EA346A" w:rsidRPr="00F4659C">
        <w:rPr>
          <w:sz w:val="22"/>
          <w:szCs w:val="22"/>
        </w:rPr>
        <w:t>, G3A</w:t>
      </w:r>
    </w:p>
    <w:p w14:paraId="2BE70EA4" w14:textId="739E32BE" w:rsidR="00DD38E3" w:rsidRPr="00F4659C" w:rsidRDefault="0025668B" w:rsidP="00B823AA">
      <w:pPr>
        <w:pStyle w:val="Naslov21"/>
        <w:rPr>
          <w:sz w:val="22"/>
          <w:szCs w:val="22"/>
        </w:rPr>
      </w:pPr>
      <w:r w:rsidRPr="00F4659C">
        <w:rPr>
          <w:sz w:val="22"/>
          <w:szCs w:val="22"/>
        </w:rPr>
        <w:t xml:space="preserve">Ljubljana, </w:t>
      </w:r>
      <w:r w:rsidR="00CE5296" w:rsidRPr="00F4659C">
        <w:rPr>
          <w:sz w:val="22"/>
          <w:szCs w:val="22"/>
        </w:rPr>
        <w:t>februar</w:t>
      </w:r>
      <w:r w:rsidRPr="00F4659C">
        <w:rPr>
          <w:sz w:val="22"/>
          <w:szCs w:val="22"/>
        </w:rPr>
        <w:t xml:space="preserve"> 202</w:t>
      </w:r>
      <w:r w:rsidR="00CE5296" w:rsidRPr="00F4659C">
        <w:rPr>
          <w:sz w:val="22"/>
          <w:szCs w:val="22"/>
        </w:rPr>
        <w:t>5</w:t>
      </w:r>
    </w:p>
    <w:p w14:paraId="170DA121" w14:textId="77777777" w:rsidR="00DD38E3" w:rsidRPr="00F4659C" w:rsidRDefault="00DD38E3">
      <w:pPr>
        <w:rPr>
          <w:sz w:val="22"/>
          <w:szCs w:val="22"/>
        </w:rPr>
      </w:pPr>
      <w:r w:rsidRPr="00F4659C">
        <w:rPr>
          <w:sz w:val="22"/>
          <w:szCs w:val="22"/>
        </w:rPr>
        <w:br w:type="page"/>
      </w:r>
    </w:p>
    <w:tbl>
      <w:tblPr>
        <w:tblStyle w:val="TableGrid"/>
        <w:tblW w:w="9302" w:type="dxa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302"/>
      </w:tblGrid>
      <w:tr w:rsidR="000B260A" w:rsidRPr="00F4659C" w14:paraId="6DD76B6A" w14:textId="77777777" w:rsidTr="00316F1F">
        <w:trPr>
          <w:trHeight w:val="7933"/>
        </w:trPr>
        <w:tc>
          <w:tcPr>
            <w:tcW w:w="9302" w:type="dxa"/>
            <w:shd w:val="clear" w:color="auto" w:fill="BFBFBF" w:themeFill="background1" w:themeFillShade="BF"/>
          </w:tcPr>
          <w:p w14:paraId="71B573AC" w14:textId="77777777" w:rsidR="000B260A" w:rsidRPr="00F4659C" w:rsidRDefault="000B260A" w:rsidP="00316F1F">
            <w:pPr>
              <w:rPr>
                <w:sz w:val="22"/>
                <w:szCs w:val="22"/>
              </w:rPr>
            </w:pPr>
          </w:p>
          <w:p w14:paraId="59238717" w14:textId="77777777" w:rsidR="000B260A" w:rsidRPr="00F4659C" w:rsidRDefault="000B260A" w:rsidP="00316F1F">
            <w:pPr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Želeli bi spisati program, ki bi bil sposoben med dvema objektoma izvesti konverzacijo, kot je podana z naslednjim sekvenčnim diagramom (diagramom zaporedja, SD- sequence diagram):</w:t>
            </w:r>
          </w:p>
          <w:p w14:paraId="43027611" w14:textId="77777777" w:rsidR="000B260A" w:rsidRPr="00F4659C" w:rsidRDefault="000B260A" w:rsidP="00316F1F">
            <w:pPr>
              <w:pStyle w:val="ListParagraph"/>
              <w:spacing w:after="160" w:line="259" w:lineRule="auto"/>
              <w:rPr>
                <w:sz w:val="22"/>
                <w:szCs w:val="22"/>
              </w:rPr>
            </w:pPr>
          </w:p>
          <w:p w14:paraId="5078358E" w14:textId="77777777" w:rsidR="000B260A" w:rsidRPr="00F4659C" w:rsidRDefault="000B260A" w:rsidP="000B260A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0EF01324" wp14:editId="5F240C64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97155</wp:posOffset>
                  </wp:positionV>
                  <wp:extent cx="2959100" cy="4105275"/>
                  <wp:effectExtent l="0" t="0" r="0" b="9525"/>
                  <wp:wrapSquare wrapText="bothSides"/>
                  <wp:docPr id="2" name="Slika 2" descr="A diagram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lika 2" descr="A diagram of a computer program&#10;&#10;AI-generated content may be incorrect.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20"/>
                          <a:stretch/>
                        </pic:blipFill>
                        <pic:spPr bwMode="auto">
                          <a:xfrm>
                            <a:off x="0" y="0"/>
                            <a:ext cx="2959100" cy="4105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F4659C">
              <w:rPr>
                <w:sz w:val="22"/>
                <w:szCs w:val="22"/>
              </w:rPr>
              <w:t>črtkana črta predstavlja časovno os (čas teče navzdol)</w:t>
            </w:r>
          </w:p>
          <w:p w14:paraId="2EAB5816" w14:textId="77777777" w:rsidR="000B260A" w:rsidRPr="00F4659C" w:rsidRDefault="000B260A" w:rsidP="000B260A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sporočila med objektoma so označena s puščicami (realizacija:metode)</w:t>
            </w:r>
          </w:p>
          <w:p w14:paraId="7E5F131D" w14:textId="77777777" w:rsidR="000B260A" w:rsidRPr="00F4659C" w:rsidRDefault="000B260A" w:rsidP="000B260A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zeleno je označena aktivnost (dogajanje)</w:t>
            </w:r>
          </w:p>
          <w:p w14:paraId="206D388C" w14:textId="77777777" w:rsidR="000B260A" w:rsidRPr="00F4659C" w:rsidRDefault="000B260A" w:rsidP="000B260A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uokvirjeni bloki označujejo pogojno izvajanje medsebojne komunikacije (drugače glede na to, ali je cilj komunikacije dekle ali kaj drugega).</w:t>
            </w:r>
          </w:p>
          <w:p w14:paraId="191F13D3" w14:textId="77777777" w:rsidR="000B260A" w:rsidRPr="00F4659C" w:rsidRDefault="000B260A" w:rsidP="00316F1F">
            <w:pPr>
              <w:rPr>
                <w:sz w:val="22"/>
                <w:szCs w:val="22"/>
              </w:rPr>
            </w:pPr>
          </w:p>
          <w:p w14:paraId="58484BA2" w14:textId="77777777" w:rsidR="000B260A" w:rsidRPr="00F4659C" w:rsidRDefault="000B260A" w:rsidP="00316F1F">
            <w:pPr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Janez in Metka sta primerka tipa Oseba (objekta). Vsaka oseba mora poleg zahtev v SD diagramu znati odgovarjati na atomarna vprašanja o imenu, priimku in spolu (metode vrste get). Če je vprašana, zna oseba povedati tudi kombinacijo svojega priimka in imena.</w:t>
            </w:r>
          </w:p>
          <w:p w14:paraId="688A78B7" w14:textId="77777777" w:rsidR="000B260A" w:rsidRPr="00F4659C" w:rsidRDefault="000B260A" w:rsidP="00316F1F">
            <w:pPr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Poleg v besedilu omenjenih lastnosti vsaki osebi pripišemo še oddelek/razred in enolično vpisno številko.</w:t>
            </w:r>
          </w:p>
          <w:p w14:paraId="2345EFC8" w14:textId="77777777" w:rsidR="000B260A" w:rsidRPr="00F4659C" w:rsidRDefault="000B260A" w:rsidP="00316F1F">
            <w:pPr>
              <w:rPr>
                <w:sz w:val="22"/>
                <w:szCs w:val="22"/>
              </w:rPr>
            </w:pPr>
          </w:p>
          <w:p w14:paraId="4D0C8354" w14:textId="77777777" w:rsidR="000B260A" w:rsidRPr="00F4659C" w:rsidRDefault="000B260A" w:rsidP="00316F1F">
            <w:pPr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Omejitve pri določanju podatkov za osebo so:</w:t>
            </w:r>
          </w:p>
          <w:p w14:paraId="741705C7" w14:textId="77777777" w:rsidR="000B260A" w:rsidRPr="00F4659C" w:rsidRDefault="000B260A" w:rsidP="00316F1F">
            <w:pPr>
              <w:ind w:left="357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ime, priimek : najmanj 3 znaki, največ 15 znakov, razred je nekaj izmed {g1a,g1b,g2a,g2b,g3a,g3b,g4a,g4b}, vpisna številka je cela 5 mestna številka iz intervala od 10000 do 99999; pri tem dve osebi ne moreta imeti iste vpisne številke. Spol je element množice{fant,dekle}</w:t>
            </w:r>
          </w:p>
          <w:p w14:paraId="3245A273" w14:textId="77777777" w:rsidR="000B260A" w:rsidRPr="00F4659C" w:rsidRDefault="000B260A" w:rsidP="00316F1F">
            <w:pPr>
              <w:ind w:left="357"/>
              <w:rPr>
                <w:sz w:val="22"/>
                <w:szCs w:val="22"/>
              </w:rPr>
            </w:pPr>
          </w:p>
          <w:p w14:paraId="3475D2B2" w14:textId="77777777" w:rsidR="000B260A" w:rsidRPr="00F4659C" w:rsidRDefault="000B260A" w:rsidP="00316F1F">
            <w:pPr>
              <w:ind w:left="357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 xml:space="preserve">(slika je na hitro narejena online na </w:t>
            </w:r>
            <w:r w:rsidRPr="00F4659C">
              <w:rPr>
                <w:sz w:val="22"/>
                <w:szCs w:val="22"/>
              </w:rPr>
              <w:fldChar w:fldCharType="begin"/>
            </w:r>
            <w:r w:rsidRPr="00F4659C">
              <w:rPr>
                <w:sz w:val="22"/>
                <w:szCs w:val="22"/>
              </w:rPr>
              <w:instrText>HYPERLINK "http://creately.com"</w:instrText>
            </w:r>
            <w:r w:rsidRPr="00F4659C">
              <w:rPr>
                <w:sz w:val="22"/>
                <w:szCs w:val="22"/>
              </w:rPr>
            </w:r>
            <w:r w:rsidRPr="00F4659C">
              <w:rPr>
                <w:sz w:val="22"/>
                <w:szCs w:val="22"/>
              </w:rPr>
              <w:fldChar w:fldCharType="separate"/>
            </w:r>
            <w:r w:rsidRPr="00F4659C">
              <w:rPr>
                <w:rStyle w:val="Hyperlink"/>
                <w:sz w:val="22"/>
                <w:szCs w:val="22"/>
              </w:rPr>
              <w:t>http://creately.com</w:t>
            </w:r>
            <w:r w:rsidRPr="00F4659C">
              <w:rPr>
                <w:sz w:val="22"/>
                <w:szCs w:val="22"/>
              </w:rPr>
              <w:fldChar w:fldCharType="end"/>
            </w:r>
            <w:r w:rsidRPr="00F4659C">
              <w:rPr>
                <w:sz w:val="22"/>
                <w:szCs w:val="22"/>
              </w:rPr>
              <w:t>, marec 2017)</w:t>
            </w:r>
          </w:p>
          <w:p w14:paraId="2720C3FE" w14:textId="77777777" w:rsidR="000B260A" w:rsidRPr="00F4659C" w:rsidRDefault="000B260A" w:rsidP="00316F1F">
            <w:pPr>
              <w:ind w:left="357"/>
              <w:rPr>
                <w:sz w:val="22"/>
                <w:szCs w:val="22"/>
              </w:rPr>
            </w:pPr>
          </w:p>
          <w:p w14:paraId="2F0BAC22" w14:textId="77777777" w:rsidR="000B260A" w:rsidRPr="00F4659C" w:rsidRDefault="000B260A" w:rsidP="00316F1F">
            <w:pPr>
              <w:ind w:left="357"/>
              <w:rPr>
                <w:b/>
                <w:bCs/>
                <w:sz w:val="22"/>
                <w:szCs w:val="22"/>
              </w:rPr>
            </w:pPr>
          </w:p>
        </w:tc>
      </w:tr>
    </w:tbl>
    <w:p w14:paraId="7C40C441" w14:textId="77777777" w:rsidR="000B260A" w:rsidRPr="00F4659C" w:rsidRDefault="000B260A" w:rsidP="000B260A">
      <w:pPr>
        <w:rPr>
          <w:b/>
          <w:bCs/>
          <w:sz w:val="22"/>
          <w:szCs w:val="22"/>
        </w:rPr>
      </w:pPr>
    </w:p>
    <w:p w14:paraId="5BB5F077" w14:textId="77777777" w:rsidR="000B260A" w:rsidRPr="00F4659C" w:rsidRDefault="000B260A" w:rsidP="000B260A">
      <w:pPr>
        <w:rPr>
          <w:b/>
          <w:sz w:val="22"/>
          <w:szCs w:val="22"/>
        </w:rPr>
      </w:pPr>
      <w:r w:rsidRPr="00F4659C">
        <w:rPr>
          <w:b/>
          <w:sz w:val="22"/>
          <w:szCs w:val="22"/>
        </w:rPr>
        <w:br w:type="page"/>
      </w:r>
    </w:p>
    <w:p w14:paraId="6DD6F2FF" w14:textId="77777777" w:rsidR="000B260A" w:rsidRPr="00F4659C" w:rsidRDefault="000B260A" w:rsidP="00F4659C">
      <w:pPr>
        <w:ind w:firstLine="0"/>
        <w:rPr>
          <w:b/>
          <w:sz w:val="22"/>
          <w:szCs w:val="22"/>
        </w:rPr>
      </w:pPr>
      <w:r w:rsidRPr="00F4659C">
        <w:rPr>
          <w:b/>
          <w:sz w:val="22"/>
          <w:szCs w:val="22"/>
        </w:rPr>
        <w:lastRenderedPageBreak/>
        <w:t xml:space="preserve">Naloga  1 </w:t>
      </w:r>
    </w:p>
    <w:p w14:paraId="6A3524CF" w14:textId="77777777" w:rsidR="000B260A" w:rsidRPr="00F4659C" w:rsidRDefault="000B260A" w:rsidP="000B260A">
      <w:pPr>
        <w:pStyle w:val="ListParagraph"/>
        <w:numPr>
          <w:ilvl w:val="0"/>
          <w:numId w:val="22"/>
        </w:numPr>
        <w:spacing w:after="160" w:line="259" w:lineRule="auto"/>
        <w:rPr>
          <w:sz w:val="22"/>
          <w:szCs w:val="22"/>
        </w:rPr>
      </w:pPr>
      <w:r w:rsidRPr="00F4659C">
        <w:rPr>
          <w:sz w:val="22"/>
          <w:szCs w:val="22"/>
        </w:rPr>
        <w:t>Kreirajte razred in opredelite lastnosti (opredeliti v kodi pomeni: definirati oz. spisati. Vse lastnosti naj bodo striktno privatne.</w:t>
      </w:r>
    </w:p>
    <w:p w14:paraId="13D202ED" w14:textId="77777777" w:rsidR="000B260A" w:rsidRPr="00F4659C" w:rsidRDefault="000B260A" w:rsidP="000B260A">
      <w:pPr>
        <w:pStyle w:val="ListParagraph"/>
        <w:numPr>
          <w:ilvl w:val="0"/>
          <w:numId w:val="22"/>
        </w:numPr>
        <w:spacing w:after="160" w:line="259" w:lineRule="auto"/>
        <w:rPr>
          <w:sz w:val="22"/>
          <w:szCs w:val="22"/>
        </w:rPr>
      </w:pPr>
      <w:r w:rsidRPr="00F4659C">
        <w:rPr>
          <w:sz w:val="22"/>
          <w:szCs w:val="22"/>
        </w:rPr>
        <w:t>Za vsako atomarno lastnost definirajte nastavljalce in vračalce; pri nastavljalcih upoštevajte zahtevane omejitve; v primeru, da je dano ime, priimek prekratko, ga podaljšajte na minimalno zahtevano dolžino z dodajanjem naključnih numeričnih znakov; če sta predolga ju skrajšajte na maksimalno zahtevano dolžino.</w:t>
      </w:r>
    </w:p>
    <w:p w14:paraId="7AC6FCE2" w14:textId="77777777" w:rsidR="000B260A" w:rsidRPr="00F4659C" w:rsidRDefault="000B260A" w:rsidP="000B260A">
      <w:pPr>
        <w:pStyle w:val="ListParagraph"/>
        <w:numPr>
          <w:ilvl w:val="0"/>
          <w:numId w:val="22"/>
        </w:numPr>
        <w:spacing w:after="160" w:line="259" w:lineRule="auto"/>
        <w:rPr>
          <w:sz w:val="22"/>
          <w:szCs w:val="22"/>
        </w:rPr>
      </w:pPr>
      <w:r w:rsidRPr="00F4659C">
        <w:rPr>
          <w:sz w:val="22"/>
          <w:szCs w:val="22"/>
        </w:rPr>
        <w:t>Dodajte konstruktor; za nastavljanje vrednosti podatkov naj uporabi že definirane nastavljalce; konstruktorju podate ime, priimek, spol in razred.</w:t>
      </w:r>
    </w:p>
    <w:p w14:paraId="3EE0728C" w14:textId="77777777" w:rsidR="000B260A" w:rsidRPr="00F4659C" w:rsidRDefault="000B260A" w:rsidP="000B260A">
      <w:pPr>
        <w:pStyle w:val="ListParagraph"/>
        <w:numPr>
          <w:ilvl w:val="0"/>
          <w:numId w:val="22"/>
        </w:numPr>
        <w:spacing w:after="160" w:line="259" w:lineRule="auto"/>
        <w:rPr>
          <w:sz w:val="22"/>
          <w:szCs w:val="22"/>
        </w:rPr>
      </w:pPr>
      <w:r w:rsidRPr="00F4659C">
        <w:rPr>
          <w:sz w:val="22"/>
          <w:szCs w:val="22"/>
        </w:rPr>
        <w:t>Dodajte konstruktor kot nadomestilo privzetemu konstruktorju; ime, priimek, spol, razred naj se generirajo naključno ali prevzamejo iz nekega prej definiranega slovarja.</w:t>
      </w:r>
    </w:p>
    <w:p w14:paraId="439735DB" w14:textId="77777777" w:rsidR="000B260A" w:rsidRPr="00F4659C" w:rsidRDefault="000B260A" w:rsidP="000B260A">
      <w:pPr>
        <w:pStyle w:val="ListParagraph"/>
        <w:numPr>
          <w:ilvl w:val="0"/>
          <w:numId w:val="22"/>
        </w:numPr>
        <w:spacing w:after="160" w:line="259" w:lineRule="auto"/>
        <w:rPr>
          <w:sz w:val="22"/>
          <w:szCs w:val="22"/>
        </w:rPr>
      </w:pPr>
      <w:r w:rsidRPr="00F4659C">
        <w:rPr>
          <w:sz w:val="22"/>
          <w:szCs w:val="22"/>
        </w:rPr>
        <w:t>Dodajte preostale metode, ki so zahtevane z besedilom in z diagramom z opisom konverzacije.</w:t>
      </w:r>
    </w:p>
    <w:p w14:paraId="1AF9F9F6" w14:textId="77777777" w:rsidR="000B260A" w:rsidRPr="00F4659C" w:rsidRDefault="000B260A" w:rsidP="000B260A">
      <w:pPr>
        <w:spacing w:after="160" w:line="259" w:lineRule="auto"/>
        <w:ind w:firstLine="0"/>
        <w:rPr>
          <w:sz w:val="22"/>
          <w:szCs w:val="22"/>
        </w:rPr>
      </w:pPr>
      <w:r w:rsidRPr="00F4659C">
        <w:rPr>
          <w:sz w:val="22"/>
          <w:szCs w:val="22"/>
        </w:rPr>
        <w:drawing>
          <wp:inline distT="0" distB="0" distL="0" distR="0" wp14:anchorId="4771493F" wp14:editId="6013D74B">
            <wp:extent cx="5760720" cy="3994150"/>
            <wp:effectExtent l="0" t="0" r="5080" b="6350"/>
            <wp:docPr id="186140473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04730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1F53" w14:textId="77777777" w:rsidR="000B260A" w:rsidRPr="00F4659C" w:rsidRDefault="000B260A" w:rsidP="000B260A">
      <w:pPr>
        <w:rPr>
          <w:b/>
          <w:sz w:val="22"/>
          <w:szCs w:val="22"/>
          <w:lang w:val="en-US"/>
        </w:rPr>
      </w:pPr>
    </w:p>
    <w:p w14:paraId="5D79552B" w14:textId="77777777" w:rsidR="000B260A" w:rsidRPr="00F4659C" w:rsidRDefault="000B260A" w:rsidP="000B260A">
      <w:pPr>
        <w:rPr>
          <w:b/>
          <w:sz w:val="22"/>
          <w:szCs w:val="22"/>
        </w:rPr>
      </w:pPr>
      <w:r w:rsidRPr="00F4659C">
        <w:rPr>
          <w:b/>
          <w:sz w:val="22"/>
          <w:szCs w:val="22"/>
        </w:rPr>
        <w:br w:type="page"/>
      </w:r>
    </w:p>
    <w:p w14:paraId="12C53E4C" w14:textId="77777777" w:rsidR="000B260A" w:rsidRPr="00F4659C" w:rsidRDefault="000B260A" w:rsidP="00F4659C">
      <w:pPr>
        <w:ind w:firstLine="0"/>
        <w:rPr>
          <w:b/>
          <w:sz w:val="22"/>
          <w:szCs w:val="22"/>
        </w:rPr>
      </w:pPr>
      <w:r w:rsidRPr="00F4659C">
        <w:rPr>
          <w:b/>
          <w:sz w:val="22"/>
          <w:szCs w:val="22"/>
        </w:rPr>
        <w:lastRenderedPageBreak/>
        <w:t>Naloga  2</w:t>
      </w:r>
    </w:p>
    <w:p w14:paraId="33F3B4C3" w14:textId="77777777" w:rsidR="000B260A" w:rsidRPr="00F4659C" w:rsidRDefault="000B260A" w:rsidP="000B260A">
      <w:pPr>
        <w:pStyle w:val="ListParagraph"/>
        <w:numPr>
          <w:ilvl w:val="0"/>
          <w:numId w:val="23"/>
        </w:numPr>
        <w:spacing w:after="160" w:line="259" w:lineRule="auto"/>
        <w:rPr>
          <w:sz w:val="22"/>
          <w:szCs w:val="22"/>
        </w:rPr>
      </w:pPr>
      <w:r w:rsidRPr="00F4659C">
        <w:rPr>
          <w:sz w:val="22"/>
          <w:szCs w:val="22"/>
        </w:rPr>
        <w:t>Izrišite razredni diagram razreda Oseba.</w:t>
      </w:r>
    </w:p>
    <w:p w14:paraId="276A7DCD" w14:textId="77777777" w:rsidR="000B260A" w:rsidRPr="00F4659C" w:rsidRDefault="000B260A" w:rsidP="000B260A">
      <w:pPr>
        <w:pStyle w:val="ListParagraph"/>
        <w:numPr>
          <w:ilvl w:val="0"/>
          <w:numId w:val="23"/>
        </w:numPr>
        <w:spacing w:after="160" w:line="259" w:lineRule="auto"/>
        <w:rPr>
          <w:sz w:val="22"/>
          <w:szCs w:val="22"/>
        </w:rPr>
      </w:pPr>
      <w:r w:rsidRPr="00F4659C">
        <w:rPr>
          <w:sz w:val="22"/>
          <w:szCs w:val="22"/>
        </w:rPr>
        <w:t>Izrišite objektna diagrama (slika: objekta Janez, Metka; enak diagram kot razredni, samo da odraža trenutno stanje – atributi oz. lastnosti imajo vrednosti. Vzemite trenutek po inicializaciji obeh objektov, pa preden se prične konverzacija med njima (sporočila med objektoma zanemarimo).</w:t>
      </w:r>
    </w:p>
    <w:p w14:paraId="3B68D699" w14:textId="77777777" w:rsidR="000B260A" w:rsidRPr="00F4659C" w:rsidRDefault="000B260A" w:rsidP="000B260A">
      <w:pPr>
        <w:spacing w:after="160" w:line="259" w:lineRule="auto"/>
        <w:rPr>
          <w:sz w:val="22"/>
          <w:szCs w:val="22"/>
        </w:rPr>
      </w:pPr>
      <w:r w:rsidRPr="00F4659C">
        <w:rPr>
          <w:sz w:val="22"/>
          <w:szCs w:val="22"/>
        </w:rPr>
        <w:t>Razredni diagram: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0B260A" w:rsidRPr="00F4659C" w14:paraId="7AB54042" w14:textId="77777777" w:rsidTr="00F4659C">
        <w:trPr>
          <w:trHeight w:val="423"/>
        </w:trPr>
        <w:tc>
          <w:tcPr>
            <w:tcW w:w="9493" w:type="dxa"/>
          </w:tcPr>
          <w:p w14:paraId="3FFD7D1B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Oseba</w:t>
            </w:r>
          </w:p>
        </w:tc>
      </w:tr>
      <w:tr w:rsidR="000B260A" w:rsidRPr="00F4659C" w14:paraId="595E3E8A" w14:textId="77777777" w:rsidTr="00F4659C">
        <w:trPr>
          <w:trHeight w:val="413"/>
        </w:trPr>
        <w:tc>
          <w:tcPr>
            <w:tcW w:w="9493" w:type="dxa"/>
          </w:tcPr>
          <w:p w14:paraId="166F20CF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-String ime</w:t>
            </w:r>
          </w:p>
          <w:p w14:paraId="404A705A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-String priimek</w:t>
            </w:r>
          </w:p>
          <w:p w14:paraId="02C50DA8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-String spol</w:t>
            </w:r>
          </w:p>
          <w:p w14:paraId="5CA99B27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-String razred</w:t>
            </w:r>
          </w:p>
          <w:p w14:paraId="71B21F0E" w14:textId="77777777" w:rsidR="000B260A" w:rsidRPr="00F4659C" w:rsidRDefault="000B260A" w:rsidP="00316F1F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-int stevilka</w:t>
            </w:r>
          </w:p>
        </w:tc>
      </w:tr>
      <w:tr w:rsidR="000B260A" w:rsidRPr="00F4659C" w14:paraId="47584E35" w14:textId="77777777" w:rsidTr="00F4659C">
        <w:trPr>
          <w:trHeight w:val="423"/>
        </w:trPr>
        <w:tc>
          <w:tcPr>
            <w:tcW w:w="9493" w:type="dxa"/>
          </w:tcPr>
          <w:p w14:paraId="0F92280D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+toString()</w:t>
            </w:r>
          </w:p>
          <w:p w14:paraId="75172E1F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+Oseba()</w:t>
            </w:r>
          </w:p>
          <w:p w14:paraId="15514C55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  <w:lang w:val="en-GB"/>
              </w:rPr>
            </w:pPr>
            <w:r w:rsidRPr="00F4659C">
              <w:rPr>
                <w:sz w:val="22"/>
                <w:szCs w:val="22"/>
              </w:rPr>
              <w:t>+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Oseba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 xml:space="preserve">(String 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ime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>)</w:t>
            </w:r>
          </w:p>
          <w:p w14:paraId="6AEA1019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  <w:lang w:val="en-GB"/>
              </w:rPr>
            </w:pPr>
            <w:r w:rsidRPr="00F4659C">
              <w:rPr>
                <w:sz w:val="22"/>
                <w:szCs w:val="22"/>
              </w:rPr>
              <w:t>+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Oseba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 xml:space="preserve">(String 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ime_d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 xml:space="preserve">, String 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priimek_d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 xml:space="preserve">, String 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spol_d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 xml:space="preserve">, String 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razred_d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>)</w:t>
            </w:r>
          </w:p>
          <w:p w14:paraId="30788A44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Oseba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 xml:space="preserve">(String 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ime_d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 xml:space="preserve">, String 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priimek_d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 xml:space="preserve">, String 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spol_d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 xml:space="preserve">, String 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razred_d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 xml:space="preserve">, int </w:t>
            </w:r>
            <w:proofErr w:type="spellStart"/>
            <w:r w:rsidRPr="00F4659C">
              <w:rPr>
                <w:sz w:val="22"/>
                <w:szCs w:val="22"/>
                <w:lang w:val="en-GB"/>
              </w:rPr>
              <w:t>stevilka_d</w:t>
            </w:r>
            <w:proofErr w:type="spellEnd"/>
            <w:r w:rsidRPr="00F4659C">
              <w:rPr>
                <w:sz w:val="22"/>
                <w:szCs w:val="22"/>
                <w:lang w:val="en-GB"/>
              </w:rPr>
              <w:t>)</w:t>
            </w:r>
          </w:p>
          <w:p w14:paraId="1B5D1DDC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+getIme()</w:t>
            </w:r>
          </w:p>
          <w:p w14:paraId="5E4F3B84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+setIme(String ime)</w:t>
            </w:r>
          </w:p>
          <w:p w14:paraId="20AB1271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+getPriimek()</w:t>
            </w:r>
          </w:p>
          <w:p w14:paraId="5DEF4A92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+setPriimek(String priimek)</w:t>
            </w:r>
          </w:p>
          <w:p w14:paraId="400CB4DB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+siDekle()</w:t>
            </w:r>
          </w:p>
          <w:p w14:paraId="42830C07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+biSlaNaZmenek()</w:t>
            </w:r>
          </w:p>
          <w:p w14:paraId="3871338C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+grevaNaSok()</w:t>
            </w:r>
          </w:p>
          <w:p w14:paraId="69D354E1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+predstaviSe()</w:t>
            </w:r>
          </w:p>
          <w:p w14:paraId="6B6C1F77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+getSpol()</w:t>
            </w:r>
          </w:p>
          <w:p w14:paraId="2E000F5E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+setSpol()</w:t>
            </w:r>
          </w:p>
          <w:p w14:paraId="535A5BCB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+getRazred()</w:t>
            </w:r>
          </w:p>
          <w:p w14:paraId="4C8061FF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+setRazred(String razred)</w:t>
            </w:r>
          </w:p>
          <w:p w14:paraId="743C5903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 getStevilka()</w:t>
            </w:r>
          </w:p>
          <w:p w14:paraId="4A2FBF13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+setStevilka(int stevilka)</w:t>
            </w:r>
          </w:p>
          <w:p w14:paraId="24C226D4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+setStevilka()</w:t>
            </w:r>
          </w:p>
        </w:tc>
      </w:tr>
    </w:tbl>
    <w:p w14:paraId="21BD3420" w14:textId="77777777" w:rsidR="000B260A" w:rsidRPr="00F4659C" w:rsidRDefault="000B260A" w:rsidP="000B260A">
      <w:pPr>
        <w:spacing w:after="160" w:line="259" w:lineRule="auto"/>
        <w:rPr>
          <w:sz w:val="22"/>
          <w:szCs w:val="22"/>
        </w:rPr>
      </w:pPr>
    </w:p>
    <w:p w14:paraId="7285868A" w14:textId="77777777" w:rsidR="000B260A" w:rsidRPr="00F4659C" w:rsidRDefault="000B260A" w:rsidP="000B260A">
      <w:pPr>
        <w:spacing w:after="160" w:line="259" w:lineRule="auto"/>
        <w:rPr>
          <w:sz w:val="22"/>
          <w:szCs w:val="22"/>
        </w:rPr>
      </w:pPr>
      <w:r w:rsidRPr="00F4659C">
        <w:rPr>
          <w:sz w:val="22"/>
          <w:szCs w:val="22"/>
        </w:rPr>
        <w:t>Objektni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</w:tblGrid>
      <w:tr w:rsidR="000B260A" w:rsidRPr="00F4659C" w14:paraId="6D3934A5" w14:textId="77777777" w:rsidTr="00F4659C">
        <w:trPr>
          <w:trHeight w:val="425"/>
        </w:trPr>
        <w:tc>
          <w:tcPr>
            <w:tcW w:w="3114" w:type="dxa"/>
          </w:tcPr>
          <w:p w14:paraId="078750F3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bookmarkStart w:id="0" w:name="_Hlk191469817"/>
            <w:r w:rsidRPr="00F4659C">
              <w:rPr>
                <w:sz w:val="22"/>
                <w:szCs w:val="22"/>
              </w:rPr>
              <w:t>janez: Oseba</w:t>
            </w:r>
          </w:p>
        </w:tc>
      </w:tr>
      <w:tr w:rsidR="000B260A" w:rsidRPr="00F4659C" w14:paraId="25910D0B" w14:textId="77777777" w:rsidTr="00F4659C">
        <w:trPr>
          <w:trHeight w:val="416"/>
        </w:trPr>
        <w:tc>
          <w:tcPr>
            <w:tcW w:w="3114" w:type="dxa"/>
          </w:tcPr>
          <w:p w14:paraId="46A58AE3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-ime = »Janez"</w:t>
            </w:r>
          </w:p>
          <w:p w14:paraId="57CE0480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-priimek = »Novak«</w:t>
            </w:r>
          </w:p>
          <w:p w14:paraId="158F7AC5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-spol = »fant«</w:t>
            </w:r>
          </w:p>
          <w:p w14:paraId="3C6589FE" w14:textId="77777777" w:rsidR="000B260A" w:rsidRPr="00F4659C" w:rsidRDefault="000B260A" w:rsidP="00316F1F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-razred  = »g3a«</w:t>
            </w:r>
          </w:p>
          <w:p w14:paraId="1E6BB87B" w14:textId="77777777" w:rsidR="000B260A" w:rsidRPr="00F4659C" w:rsidRDefault="000B260A" w:rsidP="00316F1F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-stevilka = »456788«</w:t>
            </w:r>
          </w:p>
        </w:tc>
      </w:tr>
    </w:tbl>
    <w:tbl>
      <w:tblPr>
        <w:tblStyle w:val="TableGrid"/>
        <w:tblpPr w:leftFromText="180" w:rightFromText="180" w:vertAnchor="text" w:horzAnchor="page" w:tblpX="5349" w:tblpY="-2786"/>
        <w:tblW w:w="0" w:type="auto"/>
        <w:tblLook w:val="04A0" w:firstRow="1" w:lastRow="0" w:firstColumn="1" w:lastColumn="0" w:noHBand="0" w:noVBand="1"/>
      </w:tblPr>
      <w:tblGrid>
        <w:gridCol w:w="3539"/>
      </w:tblGrid>
      <w:tr w:rsidR="00F4659C" w:rsidRPr="00F4659C" w14:paraId="4C5458D7" w14:textId="77777777" w:rsidTr="00F4659C">
        <w:trPr>
          <w:trHeight w:val="425"/>
        </w:trPr>
        <w:tc>
          <w:tcPr>
            <w:tcW w:w="3539" w:type="dxa"/>
          </w:tcPr>
          <w:bookmarkEnd w:id="0"/>
          <w:p w14:paraId="598E8A16" w14:textId="77777777" w:rsidR="00F4659C" w:rsidRPr="00F4659C" w:rsidRDefault="00F4659C" w:rsidP="00F4659C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metka: Oseba</w:t>
            </w:r>
          </w:p>
        </w:tc>
      </w:tr>
      <w:tr w:rsidR="00F4659C" w:rsidRPr="00F4659C" w14:paraId="4B7A7F1C" w14:textId="77777777" w:rsidTr="00F4659C">
        <w:trPr>
          <w:trHeight w:val="416"/>
        </w:trPr>
        <w:tc>
          <w:tcPr>
            <w:tcW w:w="3539" w:type="dxa"/>
          </w:tcPr>
          <w:p w14:paraId="5AE10AB1" w14:textId="77777777" w:rsidR="00F4659C" w:rsidRPr="00F4659C" w:rsidRDefault="00F4659C" w:rsidP="00F4659C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-ime = »Metka"</w:t>
            </w:r>
          </w:p>
          <w:p w14:paraId="0664194C" w14:textId="77777777" w:rsidR="00F4659C" w:rsidRPr="00F4659C" w:rsidRDefault="00F4659C" w:rsidP="00F4659C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-priimek = »Horvat«</w:t>
            </w:r>
          </w:p>
          <w:p w14:paraId="492B28CA" w14:textId="77777777" w:rsidR="00F4659C" w:rsidRPr="00F4659C" w:rsidRDefault="00F4659C" w:rsidP="00F4659C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-spol = »dekle«</w:t>
            </w:r>
          </w:p>
          <w:p w14:paraId="17C89F5B" w14:textId="77777777" w:rsidR="00F4659C" w:rsidRPr="00F4659C" w:rsidRDefault="00F4659C" w:rsidP="00F4659C">
            <w:pPr>
              <w:spacing w:after="160" w:line="259" w:lineRule="auto"/>
              <w:rPr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-razred  = »g2a«</w:t>
            </w:r>
          </w:p>
          <w:p w14:paraId="069634F6" w14:textId="77777777" w:rsidR="00F4659C" w:rsidRPr="00F4659C" w:rsidRDefault="00F4659C" w:rsidP="00F4659C">
            <w:pPr>
              <w:spacing w:after="160" w:line="259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F4659C">
              <w:rPr>
                <w:sz w:val="22"/>
                <w:szCs w:val="22"/>
              </w:rPr>
              <w:t>-stevilka = »486788«</w:t>
            </w:r>
          </w:p>
        </w:tc>
      </w:tr>
    </w:tbl>
    <w:p w14:paraId="48AE27FA" w14:textId="77777777" w:rsidR="000B260A" w:rsidRPr="00F4659C" w:rsidRDefault="000B260A" w:rsidP="000B260A">
      <w:pPr>
        <w:spacing w:after="160" w:line="259" w:lineRule="auto"/>
        <w:rPr>
          <w:sz w:val="22"/>
          <w:szCs w:val="22"/>
        </w:rPr>
      </w:pPr>
    </w:p>
    <w:p w14:paraId="50726E33" w14:textId="77777777" w:rsidR="000B260A" w:rsidRPr="00F4659C" w:rsidRDefault="000B260A" w:rsidP="000B260A">
      <w:pPr>
        <w:spacing w:after="160" w:line="259" w:lineRule="auto"/>
        <w:ind w:firstLine="0"/>
        <w:rPr>
          <w:sz w:val="22"/>
          <w:szCs w:val="22"/>
        </w:rPr>
      </w:pPr>
    </w:p>
    <w:p w14:paraId="50FA823A" w14:textId="77777777" w:rsidR="000B260A" w:rsidRPr="00F4659C" w:rsidRDefault="000B260A" w:rsidP="000B260A">
      <w:pPr>
        <w:ind w:left="708"/>
        <w:rPr>
          <w:i/>
          <w:sz w:val="22"/>
          <w:szCs w:val="22"/>
        </w:rPr>
      </w:pPr>
    </w:p>
    <w:p w14:paraId="3562D3E5" w14:textId="77777777" w:rsidR="000B260A" w:rsidRPr="00F4659C" w:rsidRDefault="000B260A" w:rsidP="000B260A">
      <w:pPr>
        <w:rPr>
          <w:b/>
          <w:sz w:val="22"/>
          <w:szCs w:val="22"/>
        </w:rPr>
      </w:pPr>
      <w:r w:rsidRPr="00F4659C">
        <w:rPr>
          <w:b/>
          <w:sz w:val="22"/>
          <w:szCs w:val="22"/>
        </w:rPr>
        <w:br w:type="page"/>
      </w:r>
    </w:p>
    <w:p w14:paraId="2B67D674" w14:textId="77777777" w:rsidR="000B260A" w:rsidRPr="00F4659C" w:rsidRDefault="000B260A" w:rsidP="00F4659C">
      <w:pPr>
        <w:ind w:firstLine="0"/>
        <w:rPr>
          <w:b/>
          <w:sz w:val="22"/>
          <w:szCs w:val="22"/>
        </w:rPr>
      </w:pPr>
      <w:r w:rsidRPr="00F4659C">
        <w:rPr>
          <w:b/>
          <w:sz w:val="22"/>
          <w:szCs w:val="22"/>
        </w:rPr>
        <w:lastRenderedPageBreak/>
        <w:t>Naloga  3</w:t>
      </w:r>
    </w:p>
    <w:p w14:paraId="499AE6F3" w14:textId="77777777" w:rsidR="000B260A" w:rsidRPr="00F4659C" w:rsidRDefault="000B260A" w:rsidP="00F4659C">
      <w:pPr>
        <w:ind w:firstLine="0"/>
        <w:rPr>
          <w:sz w:val="22"/>
          <w:szCs w:val="22"/>
        </w:rPr>
      </w:pPr>
      <w:r w:rsidRPr="00F4659C">
        <w:rPr>
          <w:sz w:val="22"/>
          <w:szCs w:val="22"/>
        </w:rPr>
        <w:t>Spišite javanski program, ki bo ustvaril kolekcijo (tabelo) 20 oseb, nato bo iz tabele vzel 2 naključni osebi in izvedel konverzacijo, kot je opisana na diagramu (SD). Konverzacijo razširite z vljudnostjo, pri kateri se fant, ki začenja pogovor najprej predstavi. ( op.: tabela oseb naj bo razredna lastnost). Celoto aktivnosti programa ponazarja spodnji diagram (diagram aktivnosti, activity diagram), ki v primeru izbire dveh deklet ponovi izbiro oseb:</w:t>
      </w:r>
    </w:p>
    <w:p w14:paraId="569AC4B4" w14:textId="77777777" w:rsidR="000B260A" w:rsidRPr="00F4659C" w:rsidRDefault="000B260A" w:rsidP="000B260A">
      <w:pPr>
        <w:rPr>
          <w:sz w:val="22"/>
          <w:szCs w:val="22"/>
        </w:rPr>
      </w:pPr>
      <w:r w:rsidRPr="00F4659C"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7437372D" wp14:editId="054CBEE0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5760720" cy="668655"/>
            <wp:effectExtent l="0" t="0" r="0" b="0"/>
            <wp:wrapSquare wrapText="bothSides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659C">
        <w:rPr>
          <w:sz w:val="22"/>
          <w:szCs w:val="22"/>
        </w:rPr>
        <w:t xml:space="preserve">(slika je na hitro narejena online na: </w:t>
      </w:r>
      <w:hyperlink r:id="rId11" w:history="1">
        <w:r w:rsidRPr="00F4659C">
          <w:rPr>
            <w:rStyle w:val="Hyperlink"/>
            <w:sz w:val="22"/>
            <w:szCs w:val="22"/>
          </w:rPr>
          <w:t>https://yuml.me/diagram/scruffy/activity/draw</w:t>
        </w:r>
      </w:hyperlink>
      <w:r w:rsidRPr="00F4659C">
        <w:rPr>
          <w:sz w:val="22"/>
          <w:szCs w:val="22"/>
        </w:rPr>
        <w:t>, marec 2017)</w:t>
      </w:r>
    </w:p>
    <w:p w14:paraId="0A7911B9" w14:textId="77777777" w:rsidR="000B260A" w:rsidRPr="00F4659C" w:rsidRDefault="000B260A" w:rsidP="000B260A">
      <w:pPr>
        <w:rPr>
          <w:sz w:val="22"/>
          <w:szCs w:val="22"/>
        </w:rPr>
      </w:pPr>
    </w:p>
    <w:p w14:paraId="61A9A200" w14:textId="77777777" w:rsidR="000B260A" w:rsidRPr="00F4659C" w:rsidRDefault="000B260A" w:rsidP="000B260A">
      <w:pPr>
        <w:rPr>
          <w:sz w:val="22"/>
          <w:szCs w:val="22"/>
        </w:rPr>
      </w:pPr>
      <w:r w:rsidRPr="00F4659C">
        <w:rPr>
          <w:sz w:val="22"/>
          <w:szCs w:val="22"/>
        </w:rPr>
        <w:drawing>
          <wp:inline distT="0" distB="0" distL="0" distR="0" wp14:anchorId="6C433EDC" wp14:editId="6ACF738F">
            <wp:extent cx="5037473" cy="4764832"/>
            <wp:effectExtent l="0" t="0" r="4445" b="0"/>
            <wp:docPr id="21237211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2111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222" cy="477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B1E4" w14:textId="77777777" w:rsidR="000B260A" w:rsidRPr="00F4659C" w:rsidRDefault="000B260A" w:rsidP="00F4659C">
      <w:pPr>
        <w:ind w:firstLine="0"/>
        <w:rPr>
          <w:b/>
          <w:sz w:val="22"/>
          <w:szCs w:val="22"/>
        </w:rPr>
      </w:pPr>
      <w:r w:rsidRPr="00F4659C">
        <w:rPr>
          <w:b/>
          <w:sz w:val="22"/>
          <w:szCs w:val="22"/>
        </w:rPr>
        <w:br w:type="page"/>
      </w:r>
      <w:r w:rsidRPr="00F4659C">
        <w:rPr>
          <w:b/>
          <w:sz w:val="22"/>
          <w:szCs w:val="22"/>
        </w:rPr>
        <w:lastRenderedPageBreak/>
        <w:t>Naloga  4</w:t>
      </w:r>
    </w:p>
    <w:p w14:paraId="1F8D5424" w14:textId="77777777" w:rsidR="000B260A" w:rsidRPr="00F4659C" w:rsidRDefault="000B260A" w:rsidP="000B260A">
      <w:pPr>
        <w:pStyle w:val="ListParagraph"/>
        <w:numPr>
          <w:ilvl w:val="0"/>
          <w:numId w:val="24"/>
        </w:numPr>
        <w:spacing w:after="200" w:line="276" w:lineRule="auto"/>
        <w:rPr>
          <w:sz w:val="22"/>
          <w:szCs w:val="22"/>
        </w:rPr>
      </w:pPr>
      <w:r w:rsidRPr="00F4659C">
        <w:rPr>
          <w:sz w:val="22"/>
          <w:szCs w:val="22"/>
        </w:rPr>
        <w:t xml:space="preserve">Spišite javanski program, ki bo ustvaril dva objekta vrste Oseba; prvi naj bo mirko(ime:Mirko), drugi sabina(ime:Sabina). Nato izpišite oba objekta kot: </w:t>
      </w:r>
      <w:r w:rsidRPr="00F4659C">
        <w:rPr>
          <w:rFonts w:ascii="Consolas" w:hAnsi="Consolas"/>
          <w:sz w:val="22"/>
          <w:szCs w:val="22"/>
        </w:rPr>
        <w:t>System.out.println(sabina);</w:t>
      </w:r>
      <w:r w:rsidRPr="00F4659C">
        <w:rPr>
          <w:sz w:val="22"/>
          <w:szCs w:val="22"/>
        </w:rPr>
        <w:t xml:space="preserve"> in </w:t>
      </w:r>
      <w:r w:rsidRPr="00F4659C">
        <w:rPr>
          <w:rFonts w:ascii="Consolas" w:hAnsi="Consolas"/>
          <w:sz w:val="22"/>
          <w:szCs w:val="22"/>
        </w:rPr>
        <w:t>System.out.println(mirko);</w:t>
      </w:r>
    </w:p>
    <w:p w14:paraId="0BE1BA87" w14:textId="77777777" w:rsidR="000B260A" w:rsidRPr="00F4659C" w:rsidRDefault="000B260A" w:rsidP="000B260A">
      <w:pPr>
        <w:pStyle w:val="ListParagraph"/>
        <w:numPr>
          <w:ilvl w:val="1"/>
          <w:numId w:val="24"/>
        </w:numPr>
        <w:spacing w:after="200" w:line="276" w:lineRule="auto"/>
        <w:rPr>
          <w:sz w:val="22"/>
          <w:szCs w:val="22"/>
        </w:rPr>
      </w:pPr>
      <w:r w:rsidRPr="00F4659C">
        <w:rPr>
          <w:sz w:val="22"/>
          <w:szCs w:val="22"/>
        </w:rPr>
        <w:t>Ali se objekta izpišeta ali program pri izpisu javi napako?</w:t>
      </w:r>
    </w:p>
    <w:p w14:paraId="6DBD9186" w14:textId="77777777" w:rsidR="000B260A" w:rsidRPr="00F4659C" w:rsidRDefault="000B260A" w:rsidP="000B260A">
      <w:pPr>
        <w:pStyle w:val="ListParagraph"/>
        <w:numPr>
          <w:ilvl w:val="2"/>
          <w:numId w:val="24"/>
        </w:numPr>
        <w:spacing w:after="200" w:line="276" w:lineRule="auto"/>
        <w:rPr>
          <w:sz w:val="22"/>
          <w:szCs w:val="22"/>
        </w:rPr>
      </w:pPr>
      <w:r w:rsidRPr="00F4659C">
        <w:rPr>
          <w:sz w:val="22"/>
          <w:szCs w:val="22"/>
        </w:rPr>
        <w:t>Program se zažene brez napak in izpiše se vrsta objekta in prostor, kjer so shranjene njegove lastnosti.</w:t>
      </w:r>
    </w:p>
    <w:p w14:paraId="1C84C2A2" w14:textId="77777777" w:rsidR="000B260A" w:rsidRPr="00F4659C" w:rsidRDefault="000B260A" w:rsidP="000B260A">
      <w:pPr>
        <w:pStyle w:val="ListParagraph"/>
        <w:numPr>
          <w:ilvl w:val="2"/>
          <w:numId w:val="24"/>
        </w:numPr>
        <w:spacing w:after="200" w:line="276" w:lineRule="auto"/>
        <w:rPr>
          <w:sz w:val="22"/>
          <w:szCs w:val="22"/>
        </w:rPr>
      </w:pPr>
      <w:r w:rsidRPr="00F4659C">
        <w:rPr>
          <w:sz w:val="22"/>
          <w:szCs w:val="22"/>
        </w:rPr>
        <w:t>Program se zažene brez napak in izpiše lastnosti, ki so definirane v funkciji.</w:t>
      </w:r>
    </w:p>
    <w:p w14:paraId="2C2B8B8E" w14:textId="77777777" w:rsidR="000B260A" w:rsidRPr="00F4659C" w:rsidRDefault="000B260A" w:rsidP="000B260A">
      <w:pPr>
        <w:pStyle w:val="ListParagraph"/>
        <w:numPr>
          <w:ilvl w:val="1"/>
          <w:numId w:val="24"/>
        </w:numPr>
        <w:spacing w:after="200" w:line="276" w:lineRule="auto"/>
        <w:rPr>
          <w:sz w:val="22"/>
          <w:szCs w:val="22"/>
        </w:rPr>
      </w:pPr>
      <w:r w:rsidRPr="00F4659C">
        <w:rPr>
          <w:sz w:val="22"/>
          <w:szCs w:val="22"/>
        </w:rPr>
        <w:t>Kako se oba objekta izpišeta ?</w:t>
      </w:r>
    </w:p>
    <w:p w14:paraId="1D95A419" w14:textId="77777777" w:rsidR="000B260A" w:rsidRPr="00F4659C" w:rsidRDefault="000B260A" w:rsidP="000B260A">
      <w:pPr>
        <w:pStyle w:val="ListParagraph"/>
        <w:numPr>
          <w:ilvl w:val="2"/>
          <w:numId w:val="24"/>
        </w:numPr>
        <w:spacing w:after="200" w:line="276" w:lineRule="auto"/>
        <w:rPr>
          <w:sz w:val="22"/>
          <w:szCs w:val="22"/>
        </w:rPr>
      </w:pPr>
      <w:r w:rsidRPr="00F4659C">
        <w:rPr>
          <w:sz w:val="22"/>
          <w:szCs w:val="22"/>
        </w:rPr>
        <w:t>Objetka se ne izpišeta, vendar se izpiše samo naslov njih.</w:t>
      </w:r>
    </w:p>
    <w:p w14:paraId="10C520F0" w14:textId="77777777" w:rsidR="000B260A" w:rsidRPr="00F4659C" w:rsidRDefault="000B260A" w:rsidP="000B260A">
      <w:pPr>
        <w:pStyle w:val="ListParagraph"/>
        <w:numPr>
          <w:ilvl w:val="2"/>
          <w:numId w:val="24"/>
        </w:numPr>
        <w:spacing w:after="200" w:line="276" w:lineRule="auto"/>
        <w:rPr>
          <w:sz w:val="22"/>
          <w:szCs w:val="22"/>
        </w:rPr>
      </w:pPr>
      <w:r w:rsidRPr="00F4659C">
        <w:rPr>
          <w:sz w:val="22"/>
          <w:szCs w:val="22"/>
        </w:rPr>
        <w:t>Ja, oba objekta se izpišeta.</w:t>
      </w:r>
    </w:p>
    <w:p w14:paraId="758D4018" w14:textId="77777777" w:rsidR="000B260A" w:rsidRPr="00F4659C" w:rsidRDefault="000B260A" w:rsidP="000B260A">
      <w:pPr>
        <w:pStyle w:val="ListParagraph"/>
        <w:numPr>
          <w:ilvl w:val="1"/>
          <w:numId w:val="24"/>
        </w:numPr>
        <w:spacing w:after="200" w:line="276" w:lineRule="auto"/>
        <w:rPr>
          <w:sz w:val="22"/>
          <w:szCs w:val="22"/>
        </w:rPr>
      </w:pPr>
      <w:r w:rsidRPr="00F4659C">
        <w:rPr>
          <w:sz w:val="22"/>
          <w:szCs w:val="22"/>
        </w:rPr>
        <w:t>Ali se pri ponovnem zagonu izpišejo za ista objekta iste vrednosti? Kako si to razlagate?</w:t>
      </w:r>
    </w:p>
    <w:p w14:paraId="46E0DFAA" w14:textId="77777777" w:rsidR="000B260A" w:rsidRPr="00F4659C" w:rsidRDefault="000B260A" w:rsidP="000B260A">
      <w:pPr>
        <w:pStyle w:val="ListParagraph"/>
        <w:numPr>
          <w:ilvl w:val="2"/>
          <w:numId w:val="24"/>
        </w:numPr>
        <w:spacing w:after="200" w:line="276" w:lineRule="auto"/>
        <w:rPr>
          <w:sz w:val="22"/>
          <w:szCs w:val="22"/>
        </w:rPr>
      </w:pPr>
      <w:r w:rsidRPr="00F4659C">
        <w:rPr>
          <w:sz w:val="22"/>
          <w:szCs w:val="22"/>
        </w:rPr>
        <w:t>Izpišejo se iste lastnosti/vrednost. Verjetno je enako zapisano vsakič.</w:t>
      </w:r>
    </w:p>
    <w:p w14:paraId="3BF15BD8" w14:textId="77777777" w:rsidR="000B260A" w:rsidRPr="00F4659C" w:rsidRDefault="000B260A" w:rsidP="000B260A">
      <w:pPr>
        <w:pStyle w:val="ListParagraph"/>
        <w:numPr>
          <w:ilvl w:val="2"/>
          <w:numId w:val="24"/>
        </w:numPr>
        <w:spacing w:after="200" w:line="276" w:lineRule="auto"/>
        <w:rPr>
          <w:sz w:val="22"/>
          <w:szCs w:val="22"/>
        </w:rPr>
      </w:pPr>
      <w:r w:rsidRPr="00F4659C">
        <w:rPr>
          <w:sz w:val="22"/>
          <w:szCs w:val="22"/>
        </w:rPr>
        <w:t>Ne, ker je randomizer vključen za lastnosti.</w:t>
      </w:r>
    </w:p>
    <w:p w14:paraId="355D3434" w14:textId="77777777" w:rsidR="000B260A" w:rsidRPr="00F4659C" w:rsidRDefault="000B260A" w:rsidP="000B260A">
      <w:pPr>
        <w:pStyle w:val="ListParagraph"/>
        <w:numPr>
          <w:ilvl w:val="0"/>
          <w:numId w:val="24"/>
        </w:numPr>
        <w:spacing w:after="60" w:line="276" w:lineRule="auto"/>
        <w:ind w:left="714" w:hanging="357"/>
        <w:rPr>
          <w:sz w:val="22"/>
          <w:szCs w:val="22"/>
        </w:rPr>
      </w:pPr>
      <w:r w:rsidRPr="00F4659C">
        <w:rPr>
          <w:sz w:val="22"/>
          <w:szCs w:val="22"/>
        </w:rPr>
        <w:t>V definicijo razreda Oseba dodajte metodo</w:t>
      </w:r>
    </w:p>
    <w:p w14:paraId="53A87459" w14:textId="77777777" w:rsidR="000B260A" w:rsidRPr="00F4659C" w:rsidRDefault="000B260A" w:rsidP="000B260A">
      <w:pPr>
        <w:pStyle w:val="NoSpacing"/>
        <w:ind w:left="2124"/>
        <w:rPr>
          <w:rFonts w:ascii="Consolas" w:hAnsi="Consolas"/>
          <w:sz w:val="22"/>
          <w:szCs w:val="22"/>
        </w:rPr>
      </w:pPr>
      <w:bookmarkStart w:id="1" w:name="_Hlk191463858"/>
      <w:r w:rsidRPr="00F4659C">
        <w:rPr>
          <w:rFonts w:ascii="Consolas" w:hAnsi="Consolas"/>
          <w:sz w:val="22"/>
          <w:szCs w:val="22"/>
        </w:rPr>
        <w:t>public String toString(){</w:t>
      </w:r>
    </w:p>
    <w:p w14:paraId="008462C9" w14:textId="77777777" w:rsidR="000B260A" w:rsidRPr="00F4659C" w:rsidRDefault="000B260A" w:rsidP="000B260A">
      <w:pPr>
        <w:pStyle w:val="NoSpacing"/>
        <w:ind w:left="2124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t xml:space="preserve">    return "oseba:&lt; "+ime+","+priimek+","+spol+"&gt;";</w:t>
      </w:r>
    </w:p>
    <w:p w14:paraId="71CE746F" w14:textId="77777777" w:rsidR="000B260A" w:rsidRPr="00F4659C" w:rsidRDefault="000B260A" w:rsidP="000B260A">
      <w:pPr>
        <w:pStyle w:val="NoSpacing"/>
        <w:ind w:left="2124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t>}</w:t>
      </w:r>
    </w:p>
    <w:bookmarkEnd w:id="1"/>
    <w:p w14:paraId="1855C81B" w14:textId="77777777" w:rsidR="000B260A" w:rsidRPr="00F4659C" w:rsidRDefault="000B260A" w:rsidP="000B260A">
      <w:pPr>
        <w:pStyle w:val="NoSpacing"/>
        <w:ind w:left="2124"/>
        <w:rPr>
          <w:sz w:val="22"/>
          <w:szCs w:val="22"/>
        </w:rPr>
      </w:pPr>
    </w:p>
    <w:p w14:paraId="2DEA638A" w14:textId="77777777" w:rsidR="000B260A" w:rsidRPr="00F4659C" w:rsidRDefault="000B260A" w:rsidP="00F4659C">
      <w:pPr>
        <w:spacing w:after="60"/>
        <w:ind w:firstLine="0"/>
        <w:rPr>
          <w:sz w:val="22"/>
          <w:szCs w:val="22"/>
        </w:rPr>
      </w:pPr>
      <w:r w:rsidRPr="00F4659C">
        <w:rPr>
          <w:sz w:val="22"/>
          <w:szCs w:val="22"/>
        </w:rPr>
        <w:t xml:space="preserve">Pri predpostavki, da so v Oseba definirane objektne lastnosti poimenovane ime, priimek,spol. </w:t>
      </w:r>
    </w:p>
    <w:p w14:paraId="13F973A9" w14:textId="77777777" w:rsidR="000B260A" w:rsidRPr="00F4659C" w:rsidRDefault="000B260A" w:rsidP="00F4659C">
      <w:pPr>
        <w:ind w:firstLine="0"/>
        <w:rPr>
          <w:sz w:val="22"/>
          <w:szCs w:val="22"/>
        </w:rPr>
      </w:pPr>
      <w:r w:rsidRPr="00F4659C">
        <w:rPr>
          <w:sz w:val="22"/>
          <w:szCs w:val="22"/>
        </w:rPr>
        <w:t>Ponovno poskusite z izpisom iz dela a) te naloge in podajte  odgovore na vsa tri vsebovana podvprašanja.</w:t>
      </w:r>
    </w:p>
    <w:p w14:paraId="144CF788" w14:textId="77777777" w:rsidR="00F4659C" w:rsidRPr="00F4659C" w:rsidRDefault="000B260A" w:rsidP="00F4659C">
      <w:pPr>
        <w:ind w:firstLine="0"/>
        <w:rPr>
          <w:b/>
          <w:sz w:val="22"/>
          <w:szCs w:val="22"/>
        </w:rPr>
      </w:pPr>
      <w:r w:rsidRPr="00F4659C">
        <w:rPr>
          <w:b/>
          <w:sz w:val="22"/>
          <w:szCs w:val="22"/>
        </w:rPr>
        <w:br w:type="page"/>
      </w:r>
      <w:r w:rsidRPr="00F4659C">
        <w:rPr>
          <w:b/>
          <w:sz w:val="22"/>
          <w:szCs w:val="22"/>
        </w:rPr>
        <w:lastRenderedPageBreak/>
        <w:t>Naloga  5</w:t>
      </w:r>
    </w:p>
    <w:p w14:paraId="0676EFD9" w14:textId="21E9757D" w:rsidR="000B260A" w:rsidRPr="00F4659C" w:rsidRDefault="000B260A" w:rsidP="00F4659C">
      <w:pPr>
        <w:ind w:firstLine="0"/>
        <w:rPr>
          <w:b/>
          <w:sz w:val="22"/>
          <w:szCs w:val="22"/>
        </w:rPr>
      </w:pPr>
      <w:r w:rsidRPr="00F4659C">
        <w:rPr>
          <w:sz w:val="22"/>
          <w:szCs w:val="22"/>
        </w:rPr>
        <w:t>Spišite javanski program Naloga5, ki bo implementiral tabelo 20-tih oseb (kot v naloga 3). Programu dodajte metodo izpisiVseOsebe. Ta bo vse osebe tabele 20-tih oseb (podane kot argument metodi ?) izpisala na zaslon s pomočjo metode toString/0, kot je definirana v 4.b)  .</w:t>
      </w:r>
      <w:r w:rsidRPr="00F4659C">
        <w:rPr>
          <w:noProof/>
          <w:sz w:val="22"/>
          <w:szCs w:val="22"/>
        </w:rPr>
        <w:t xml:space="preserve"> </w:t>
      </w:r>
      <w:r w:rsidRPr="00F4659C">
        <w:rPr>
          <w:sz w:val="22"/>
          <w:szCs w:val="22"/>
        </w:rPr>
        <w:drawing>
          <wp:inline distT="0" distB="0" distL="0" distR="0" wp14:anchorId="339115AF" wp14:editId="5FF9A13B">
            <wp:extent cx="5760720" cy="4032250"/>
            <wp:effectExtent l="0" t="0" r="5080" b="6350"/>
            <wp:docPr id="190196695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6958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1E44" w14:textId="77777777" w:rsidR="000B260A" w:rsidRPr="00F4659C" w:rsidRDefault="000B260A" w:rsidP="000B260A">
      <w:pPr>
        <w:rPr>
          <w:b/>
          <w:sz w:val="22"/>
          <w:szCs w:val="22"/>
        </w:rPr>
      </w:pPr>
      <w:r w:rsidRPr="00F4659C">
        <w:rPr>
          <w:b/>
          <w:sz w:val="22"/>
          <w:szCs w:val="22"/>
        </w:rPr>
        <w:br w:type="page"/>
      </w:r>
    </w:p>
    <w:p w14:paraId="6681E6A6" w14:textId="77777777" w:rsidR="000B260A" w:rsidRPr="00F4659C" w:rsidRDefault="000B260A" w:rsidP="00F4659C">
      <w:pPr>
        <w:ind w:firstLine="0"/>
        <w:rPr>
          <w:b/>
          <w:sz w:val="22"/>
          <w:szCs w:val="22"/>
        </w:rPr>
      </w:pPr>
      <w:r w:rsidRPr="00F4659C">
        <w:rPr>
          <w:b/>
          <w:sz w:val="22"/>
          <w:szCs w:val="22"/>
        </w:rPr>
        <w:lastRenderedPageBreak/>
        <w:t>Naloga  6</w:t>
      </w:r>
    </w:p>
    <w:p w14:paraId="207A673E" w14:textId="77777777" w:rsidR="000B260A" w:rsidRPr="00F4659C" w:rsidRDefault="000B260A" w:rsidP="00F4659C">
      <w:pPr>
        <w:ind w:firstLine="0"/>
        <w:rPr>
          <w:sz w:val="22"/>
          <w:szCs w:val="22"/>
        </w:rPr>
      </w:pPr>
      <w:bookmarkStart w:id="2" w:name="_Hlk191465791"/>
      <w:r w:rsidRPr="00F4659C">
        <w:rPr>
          <w:sz w:val="22"/>
          <w:szCs w:val="22"/>
        </w:rPr>
        <w:t>Javanski program Naloga6 implementira tabelo kot objektno lastnost. Glavna metoda danega programa v komentarjih opredeli delovanje programa. Pri tem strukture razreda Naloga6 ne spreminjamo, temveč uporabimo glavno metodo zgolj kot ovojnico za kreiranje objekta  s katerim oz. nad katerim bomo izvedli s predhodnim besedilom zahtevano. (zasledujemo filozofijo, da v OO svetu obstajajo zgolj objekti in sporočila, prvega je pač nekako potrebno narediti; in to naredimo z zagonskim razredom oz. njegovo zagonsko metodo):</w:t>
      </w:r>
    </w:p>
    <w:p w14:paraId="12D76F72" w14:textId="77777777" w:rsidR="000B260A" w:rsidRPr="00F4659C" w:rsidRDefault="000B260A" w:rsidP="000B260A">
      <w:pPr>
        <w:pStyle w:val="NoSpacing"/>
        <w:ind w:left="708"/>
        <w:rPr>
          <w:rFonts w:ascii="Consolas" w:hAnsi="Consolas"/>
          <w:sz w:val="22"/>
          <w:szCs w:val="22"/>
        </w:rPr>
      </w:pPr>
      <w:bookmarkStart w:id="3" w:name="_Hlk191464744"/>
      <w:r w:rsidRPr="00F4659C">
        <w:rPr>
          <w:rFonts w:ascii="Consolas" w:hAnsi="Consolas"/>
          <w:sz w:val="22"/>
          <w:szCs w:val="22"/>
        </w:rPr>
        <w:t>class Naloga6{</w:t>
      </w:r>
    </w:p>
    <w:p w14:paraId="6DDB2B8C" w14:textId="77777777" w:rsidR="000B260A" w:rsidRPr="00F4659C" w:rsidRDefault="000B260A" w:rsidP="000B260A">
      <w:pPr>
        <w:pStyle w:val="NoSpacing"/>
        <w:ind w:left="708"/>
        <w:rPr>
          <w:rFonts w:ascii="Consolas" w:hAnsi="Consolas"/>
          <w:sz w:val="22"/>
          <w:szCs w:val="22"/>
        </w:rPr>
      </w:pPr>
    </w:p>
    <w:p w14:paraId="0C229079" w14:textId="77777777" w:rsidR="000B260A" w:rsidRPr="00F4659C" w:rsidRDefault="000B260A" w:rsidP="000B260A">
      <w:pPr>
        <w:pStyle w:val="NoSpacing"/>
        <w:ind w:left="708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t xml:space="preserve">    private Oseba[] tabOseb = new Oseba[20];</w:t>
      </w:r>
    </w:p>
    <w:p w14:paraId="250D3A1D" w14:textId="77777777" w:rsidR="000B260A" w:rsidRPr="00F4659C" w:rsidRDefault="000B260A" w:rsidP="000B260A">
      <w:pPr>
        <w:pStyle w:val="NoSpacing"/>
        <w:ind w:left="708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t xml:space="preserve">    </w:t>
      </w:r>
    </w:p>
    <w:p w14:paraId="077B414E" w14:textId="77777777" w:rsidR="000B260A" w:rsidRPr="00F4659C" w:rsidRDefault="000B260A" w:rsidP="000B260A">
      <w:pPr>
        <w:pStyle w:val="NoSpacing"/>
        <w:ind w:left="708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t xml:space="preserve">    public static void main(String[] args){</w:t>
      </w:r>
    </w:p>
    <w:p w14:paraId="1E850DDA" w14:textId="77777777" w:rsidR="000B260A" w:rsidRPr="00F4659C" w:rsidRDefault="000B260A" w:rsidP="000B260A">
      <w:pPr>
        <w:pStyle w:val="NoSpacing"/>
        <w:ind w:left="708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t xml:space="preserve">        /* vse dovoljene spremembe so znotraj tega bloka kode */</w:t>
      </w:r>
    </w:p>
    <w:p w14:paraId="717126BB" w14:textId="77777777" w:rsidR="000B260A" w:rsidRPr="00F4659C" w:rsidRDefault="000B260A" w:rsidP="000B260A">
      <w:pPr>
        <w:pStyle w:val="NoSpacing"/>
        <w:ind w:left="708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t xml:space="preserve">        // naredi 20 oseb in jih vpiši v this.tabOseba</w:t>
      </w:r>
    </w:p>
    <w:p w14:paraId="1CE7B92A" w14:textId="77777777" w:rsidR="000B260A" w:rsidRPr="00F4659C" w:rsidRDefault="000B260A" w:rsidP="000B260A">
      <w:pPr>
        <w:pStyle w:val="NoSpacing"/>
        <w:ind w:left="708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t xml:space="preserve">        // izpiši vseh 20 oseb iz tabele</w:t>
      </w:r>
    </w:p>
    <w:p w14:paraId="00B74306" w14:textId="77777777" w:rsidR="000B260A" w:rsidRPr="00F4659C" w:rsidRDefault="000B260A" w:rsidP="000B260A">
      <w:pPr>
        <w:pStyle w:val="NoSpacing"/>
        <w:ind w:left="708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t xml:space="preserve">    }</w:t>
      </w:r>
    </w:p>
    <w:p w14:paraId="1192EA97" w14:textId="77777777" w:rsidR="000B260A" w:rsidRPr="00F4659C" w:rsidRDefault="000B260A" w:rsidP="000B260A">
      <w:pPr>
        <w:pStyle w:val="NoSpacing"/>
        <w:ind w:left="708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t>}</w:t>
      </w:r>
      <w:bookmarkEnd w:id="2"/>
      <w:bookmarkEnd w:id="3"/>
    </w:p>
    <w:p w14:paraId="45BC91F6" w14:textId="6D5A8CBE" w:rsidR="004E21AF" w:rsidRPr="008C02C8" w:rsidRDefault="008C02C8" w:rsidP="008C02C8">
      <w:pPr>
        <w:pStyle w:val="NoSpacing"/>
        <w:ind w:left="708"/>
        <w:rPr>
          <w:rFonts w:ascii="Consolas" w:hAnsi="Consolas"/>
          <w:sz w:val="22"/>
          <w:szCs w:val="22"/>
        </w:rPr>
      </w:pPr>
      <w:r w:rsidRPr="00F4659C">
        <w:rPr>
          <w:rFonts w:ascii="Consolas" w:hAnsi="Consolas"/>
          <w:sz w:val="22"/>
          <w:szCs w:val="22"/>
        </w:rPr>
        <w:drawing>
          <wp:inline distT="0" distB="0" distL="0" distR="0" wp14:anchorId="3E9F20F5" wp14:editId="4CAAB799">
            <wp:extent cx="3978421" cy="3271935"/>
            <wp:effectExtent l="0" t="0" r="0" b="5080"/>
            <wp:docPr id="18703952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9522" name="Picture 1" descr="A computer screen shot of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685" cy="33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1AF" w:rsidRPr="008C02C8" w:rsidSect="002347E8">
      <w:headerReference w:type="default" r:id="rId15"/>
      <w:headerReference w:type="first" r:id="rId16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C25478" w14:textId="77777777" w:rsidR="002D3545" w:rsidRDefault="002D3545">
      <w:pPr>
        <w:spacing w:line="240" w:lineRule="auto"/>
      </w:pPr>
      <w:r>
        <w:separator/>
      </w:r>
    </w:p>
    <w:p w14:paraId="082F4D00" w14:textId="77777777" w:rsidR="002D3545" w:rsidRDefault="002D3545"/>
  </w:endnote>
  <w:endnote w:type="continuationSeparator" w:id="0">
    <w:p w14:paraId="1B310E2E" w14:textId="77777777" w:rsidR="002D3545" w:rsidRDefault="002D3545">
      <w:pPr>
        <w:spacing w:line="240" w:lineRule="auto"/>
      </w:pPr>
      <w:r>
        <w:continuationSeparator/>
      </w:r>
    </w:p>
    <w:p w14:paraId="43F9B11C" w14:textId="77777777" w:rsidR="002D3545" w:rsidRDefault="002D35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D2B776" w14:textId="77777777" w:rsidR="002D3545" w:rsidRDefault="002D3545">
      <w:pPr>
        <w:spacing w:line="240" w:lineRule="auto"/>
      </w:pPr>
      <w:r>
        <w:separator/>
      </w:r>
    </w:p>
    <w:p w14:paraId="3CD51A1C" w14:textId="77777777" w:rsidR="002D3545" w:rsidRDefault="002D3545"/>
  </w:footnote>
  <w:footnote w:type="continuationSeparator" w:id="0">
    <w:p w14:paraId="7619C44B" w14:textId="77777777" w:rsidR="002D3545" w:rsidRDefault="002D3545">
      <w:pPr>
        <w:spacing w:line="240" w:lineRule="auto"/>
      </w:pPr>
      <w:r>
        <w:continuationSeparator/>
      </w:r>
    </w:p>
    <w:p w14:paraId="558C62C3" w14:textId="77777777" w:rsidR="002D3545" w:rsidRDefault="002D354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9D762" w14:textId="320BCBCE" w:rsidR="00E81978" w:rsidRDefault="0025668B">
    <w:pPr>
      <w:pStyle w:val="Header"/>
    </w:pPr>
    <w:r>
      <w:rPr>
        <w:rStyle w:val="Strong"/>
      </w:rPr>
      <w:t xml:space="preserve">poročilo </w:t>
    </w:r>
    <w:r w:rsidR="00DD38E3">
      <w:rPr>
        <w:rStyle w:val="Strong"/>
      </w:rPr>
      <w:t>1</w:t>
    </w:r>
    <w:r w:rsidR="000B260A">
      <w:rPr>
        <w:rStyle w:val="Strong"/>
      </w:rPr>
      <w:t>7</w:t>
    </w:r>
    <w:r>
      <w:rPr>
        <w:rStyle w:val="Strong"/>
      </w:rPr>
      <w:t>_lav03_vaja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DFC7F" w14:textId="3A216D5D" w:rsidR="00E81978" w:rsidRDefault="0025668B">
    <w:pPr>
      <w:pStyle w:val="Header"/>
      <w:rPr>
        <w:rStyle w:val="Strong"/>
      </w:rPr>
    </w:pPr>
    <w:r>
      <w:rPr>
        <w:lang w:bidi="sl-SI"/>
      </w:rPr>
      <w:t xml:space="preserve">Poročilo </w:t>
    </w:r>
    <w:r w:rsidR="00CE5296">
      <w:rPr>
        <w:lang w:bidi="sl-SI"/>
      </w:rPr>
      <w:t>1</w:t>
    </w:r>
    <w:r w:rsidR="000B260A">
      <w:rPr>
        <w:lang w:bidi="sl-SI"/>
      </w:rPr>
      <w:t>7</w:t>
    </w:r>
    <w:r>
      <w:rPr>
        <w:lang w:bidi="sl-SI"/>
      </w:rPr>
      <w:t>_lav0</w:t>
    </w:r>
    <w:r w:rsidR="00D54955">
      <w:rPr>
        <w:lang w:bidi="sl-SI"/>
      </w:rPr>
      <w:t>3</w:t>
    </w:r>
    <w:r>
      <w:rPr>
        <w:lang w:bidi="sl-SI"/>
      </w:rPr>
      <w:t>_vaja</w:t>
    </w:r>
    <w:r w:rsidR="005D3A03">
      <w:rPr>
        <w:rStyle w:val="Strong"/>
        <w:lang w:bidi="sl-SI"/>
      </w:rPr>
      <w:ptab w:relativeTo="margin" w:alignment="right" w:leader="none"/>
    </w:r>
    <w:r w:rsidR="005D3A03">
      <w:rPr>
        <w:rStyle w:val="Strong"/>
        <w:lang w:bidi="sl-SI"/>
      </w:rPr>
      <w:fldChar w:fldCharType="begin"/>
    </w:r>
    <w:r w:rsidR="005D3A03">
      <w:rPr>
        <w:rStyle w:val="Strong"/>
        <w:lang w:bidi="sl-SI"/>
      </w:rPr>
      <w:instrText xml:space="preserve"> PAGE   \* MERGEFORMAT </w:instrText>
    </w:r>
    <w:r w:rsidR="005D3A03">
      <w:rPr>
        <w:rStyle w:val="Strong"/>
        <w:lang w:bidi="sl-SI"/>
      </w:rPr>
      <w:fldChar w:fldCharType="separate"/>
    </w:r>
    <w:r w:rsidR="000D3F41">
      <w:rPr>
        <w:rStyle w:val="Strong"/>
        <w:noProof/>
        <w:lang w:bidi="sl-SI"/>
      </w:rPr>
      <w:t>1</w:t>
    </w:r>
    <w:r w:rsidR="005D3A03">
      <w:rPr>
        <w:rStyle w:val="Strong"/>
        <w:noProof/>
        <w:lang w:bidi="sl-SI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9A44EC1"/>
    <w:multiLevelType w:val="hybridMultilevel"/>
    <w:tmpl w:val="9F96BD42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8D567F"/>
    <w:multiLevelType w:val="hybridMultilevel"/>
    <w:tmpl w:val="C9160E82"/>
    <w:lvl w:ilvl="0" w:tplc="DA1E33A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37B1E"/>
    <w:multiLevelType w:val="hybridMultilevel"/>
    <w:tmpl w:val="7ACC69A6"/>
    <w:lvl w:ilvl="0" w:tplc="1406A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487778"/>
    <w:multiLevelType w:val="hybridMultilevel"/>
    <w:tmpl w:val="EDDA5F94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A4979"/>
    <w:multiLevelType w:val="multilevel"/>
    <w:tmpl w:val="CB40CC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6D47F18"/>
    <w:multiLevelType w:val="hybridMultilevel"/>
    <w:tmpl w:val="3C4A30B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5A1099"/>
    <w:multiLevelType w:val="multilevel"/>
    <w:tmpl w:val="4268E1E0"/>
    <w:lvl w:ilvl="0">
      <w:start w:val="1"/>
      <w:numFmt w:val="upperRoman"/>
      <w:lvlText w:val="Članek %1."/>
      <w:lvlJc w:val="left"/>
      <w:pPr>
        <w:ind w:left="0" w:firstLine="0"/>
      </w:pPr>
    </w:lvl>
    <w:lvl w:ilvl="1">
      <w:start w:val="1"/>
      <w:numFmt w:val="decimalZero"/>
      <w:isLgl/>
      <w:lvlText w:val="Razdele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E8C13D7"/>
    <w:multiLevelType w:val="multilevel"/>
    <w:tmpl w:val="A70871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8E17DA9"/>
    <w:multiLevelType w:val="hybridMultilevel"/>
    <w:tmpl w:val="65BE9832"/>
    <w:lvl w:ilvl="0" w:tplc="FC528D2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2520" w:hanging="360"/>
      </w:pPr>
    </w:lvl>
    <w:lvl w:ilvl="2" w:tplc="0424001B" w:tentative="1">
      <w:start w:val="1"/>
      <w:numFmt w:val="lowerRoman"/>
      <w:lvlText w:val="%3."/>
      <w:lvlJc w:val="right"/>
      <w:pPr>
        <w:ind w:left="3240" w:hanging="180"/>
      </w:pPr>
    </w:lvl>
    <w:lvl w:ilvl="3" w:tplc="0424000F" w:tentative="1">
      <w:start w:val="1"/>
      <w:numFmt w:val="decimal"/>
      <w:lvlText w:val="%4."/>
      <w:lvlJc w:val="left"/>
      <w:pPr>
        <w:ind w:left="3960" w:hanging="360"/>
      </w:pPr>
    </w:lvl>
    <w:lvl w:ilvl="4" w:tplc="04240019" w:tentative="1">
      <w:start w:val="1"/>
      <w:numFmt w:val="lowerLetter"/>
      <w:lvlText w:val="%5."/>
      <w:lvlJc w:val="left"/>
      <w:pPr>
        <w:ind w:left="4680" w:hanging="360"/>
      </w:pPr>
    </w:lvl>
    <w:lvl w:ilvl="5" w:tplc="0424001B" w:tentative="1">
      <w:start w:val="1"/>
      <w:numFmt w:val="lowerRoman"/>
      <w:lvlText w:val="%6."/>
      <w:lvlJc w:val="right"/>
      <w:pPr>
        <w:ind w:left="5400" w:hanging="180"/>
      </w:pPr>
    </w:lvl>
    <w:lvl w:ilvl="6" w:tplc="0424000F" w:tentative="1">
      <w:start w:val="1"/>
      <w:numFmt w:val="decimal"/>
      <w:lvlText w:val="%7."/>
      <w:lvlJc w:val="left"/>
      <w:pPr>
        <w:ind w:left="6120" w:hanging="360"/>
      </w:pPr>
    </w:lvl>
    <w:lvl w:ilvl="7" w:tplc="04240019" w:tentative="1">
      <w:start w:val="1"/>
      <w:numFmt w:val="lowerLetter"/>
      <w:lvlText w:val="%8."/>
      <w:lvlJc w:val="left"/>
      <w:pPr>
        <w:ind w:left="6840" w:hanging="360"/>
      </w:pPr>
    </w:lvl>
    <w:lvl w:ilvl="8" w:tplc="0424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D702056"/>
    <w:multiLevelType w:val="multilevel"/>
    <w:tmpl w:val="04090023"/>
    <w:lvl w:ilvl="0">
      <w:start w:val="1"/>
      <w:numFmt w:val="upperRoman"/>
      <w:lvlText w:val="Člen %1."/>
      <w:lvlJc w:val="left"/>
      <w:pPr>
        <w:ind w:left="0" w:firstLine="0"/>
      </w:pPr>
    </w:lvl>
    <w:lvl w:ilvl="1">
      <w:start w:val="1"/>
      <w:numFmt w:val="decimalZero"/>
      <w:isLgl/>
      <w:lvlText w:val="Razdele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716C7CF7"/>
    <w:multiLevelType w:val="hybridMultilevel"/>
    <w:tmpl w:val="EDDA5F94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43977809">
    <w:abstractNumId w:val="9"/>
  </w:num>
  <w:num w:numId="2" w16cid:durableId="1783115001">
    <w:abstractNumId w:val="7"/>
  </w:num>
  <w:num w:numId="3" w16cid:durableId="30228844">
    <w:abstractNumId w:val="6"/>
  </w:num>
  <w:num w:numId="4" w16cid:durableId="1161114493">
    <w:abstractNumId w:val="5"/>
  </w:num>
  <w:num w:numId="5" w16cid:durableId="1830517418">
    <w:abstractNumId w:val="4"/>
  </w:num>
  <w:num w:numId="6" w16cid:durableId="1251892403">
    <w:abstractNumId w:val="8"/>
  </w:num>
  <w:num w:numId="7" w16cid:durableId="1605764653">
    <w:abstractNumId w:val="3"/>
  </w:num>
  <w:num w:numId="8" w16cid:durableId="679544738">
    <w:abstractNumId w:val="2"/>
  </w:num>
  <w:num w:numId="9" w16cid:durableId="943654078">
    <w:abstractNumId w:val="1"/>
  </w:num>
  <w:num w:numId="10" w16cid:durableId="1046101076">
    <w:abstractNumId w:val="0"/>
  </w:num>
  <w:num w:numId="11" w16cid:durableId="540749625">
    <w:abstractNumId w:val="9"/>
    <w:lvlOverride w:ilvl="0">
      <w:startOverride w:val="1"/>
    </w:lvlOverride>
  </w:num>
  <w:num w:numId="12" w16cid:durableId="319505245">
    <w:abstractNumId w:val="22"/>
  </w:num>
  <w:num w:numId="13" w16cid:durableId="1604605361">
    <w:abstractNumId w:val="18"/>
  </w:num>
  <w:num w:numId="14" w16cid:durableId="562300273">
    <w:abstractNumId w:val="16"/>
  </w:num>
  <w:num w:numId="15" w16cid:durableId="2021731533">
    <w:abstractNumId w:val="20"/>
  </w:num>
  <w:num w:numId="16" w16cid:durableId="1860463845">
    <w:abstractNumId w:val="14"/>
  </w:num>
  <w:num w:numId="17" w16cid:durableId="46224545">
    <w:abstractNumId w:val="17"/>
  </w:num>
  <w:num w:numId="18" w16cid:durableId="1242956065">
    <w:abstractNumId w:val="19"/>
  </w:num>
  <w:num w:numId="19" w16cid:durableId="804858793">
    <w:abstractNumId w:val="10"/>
  </w:num>
  <w:num w:numId="20" w16cid:durableId="1870947653">
    <w:abstractNumId w:val="15"/>
  </w:num>
  <w:num w:numId="21" w16cid:durableId="492717653">
    <w:abstractNumId w:val="12"/>
  </w:num>
  <w:num w:numId="22" w16cid:durableId="587268864">
    <w:abstractNumId w:val="13"/>
  </w:num>
  <w:num w:numId="23" w16cid:durableId="1123764327">
    <w:abstractNumId w:val="21"/>
  </w:num>
  <w:num w:numId="24" w16cid:durableId="6214270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8B"/>
    <w:rsid w:val="00050559"/>
    <w:rsid w:val="00051EA4"/>
    <w:rsid w:val="00057DD8"/>
    <w:rsid w:val="000B260A"/>
    <w:rsid w:val="000B375C"/>
    <w:rsid w:val="000D3F41"/>
    <w:rsid w:val="001520E7"/>
    <w:rsid w:val="00154F2D"/>
    <w:rsid w:val="001A1EB9"/>
    <w:rsid w:val="001A64A0"/>
    <w:rsid w:val="001C4ED5"/>
    <w:rsid w:val="001C5EC4"/>
    <w:rsid w:val="001F021B"/>
    <w:rsid w:val="00215FAB"/>
    <w:rsid w:val="00226ED1"/>
    <w:rsid w:val="002347E8"/>
    <w:rsid w:val="00256271"/>
    <w:rsid w:val="0025668B"/>
    <w:rsid w:val="00267B67"/>
    <w:rsid w:val="002D3545"/>
    <w:rsid w:val="00346382"/>
    <w:rsid w:val="00355DCA"/>
    <w:rsid w:val="003C1BED"/>
    <w:rsid w:val="00420494"/>
    <w:rsid w:val="004278B3"/>
    <w:rsid w:val="00497BC7"/>
    <w:rsid w:val="004E21AF"/>
    <w:rsid w:val="00551A02"/>
    <w:rsid w:val="005534FA"/>
    <w:rsid w:val="00565F3F"/>
    <w:rsid w:val="005D3A03"/>
    <w:rsid w:val="005E20A0"/>
    <w:rsid w:val="005E3EAA"/>
    <w:rsid w:val="006058E0"/>
    <w:rsid w:val="00637473"/>
    <w:rsid w:val="006816C8"/>
    <w:rsid w:val="00687202"/>
    <w:rsid w:val="006B6A35"/>
    <w:rsid w:val="006D68AD"/>
    <w:rsid w:val="00716F86"/>
    <w:rsid w:val="00746AD2"/>
    <w:rsid w:val="00757C25"/>
    <w:rsid w:val="00786D8B"/>
    <w:rsid w:val="007B2330"/>
    <w:rsid w:val="008002C0"/>
    <w:rsid w:val="00830316"/>
    <w:rsid w:val="00841B67"/>
    <w:rsid w:val="00874FD6"/>
    <w:rsid w:val="00884B13"/>
    <w:rsid w:val="008C02C8"/>
    <w:rsid w:val="008C0778"/>
    <w:rsid w:val="008C5323"/>
    <w:rsid w:val="00904B82"/>
    <w:rsid w:val="009236D0"/>
    <w:rsid w:val="0093037B"/>
    <w:rsid w:val="00984CEF"/>
    <w:rsid w:val="009A6A3B"/>
    <w:rsid w:val="00A23717"/>
    <w:rsid w:val="00AA7931"/>
    <w:rsid w:val="00B823AA"/>
    <w:rsid w:val="00B911CE"/>
    <w:rsid w:val="00BA0AFD"/>
    <w:rsid w:val="00BA45DB"/>
    <w:rsid w:val="00BB0A6D"/>
    <w:rsid w:val="00BD3CA9"/>
    <w:rsid w:val="00BF4184"/>
    <w:rsid w:val="00C0601E"/>
    <w:rsid w:val="00C31D30"/>
    <w:rsid w:val="00CB2F9D"/>
    <w:rsid w:val="00CC3D10"/>
    <w:rsid w:val="00CC478F"/>
    <w:rsid w:val="00CD6E39"/>
    <w:rsid w:val="00CE5296"/>
    <w:rsid w:val="00CF6E91"/>
    <w:rsid w:val="00D111F2"/>
    <w:rsid w:val="00D11BB0"/>
    <w:rsid w:val="00D15520"/>
    <w:rsid w:val="00D316EA"/>
    <w:rsid w:val="00D45EC4"/>
    <w:rsid w:val="00D52E7B"/>
    <w:rsid w:val="00D54955"/>
    <w:rsid w:val="00D85B68"/>
    <w:rsid w:val="00D921F4"/>
    <w:rsid w:val="00DD38E3"/>
    <w:rsid w:val="00E6004D"/>
    <w:rsid w:val="00E81978"/>
    <w:rsid w:val="00EA346A"/>
    <w:rsid w:val="00EB25A8"/>
    <w:rsid w:val="00F06762"/>
    <w:rsid w:val="00F379B7"/>
    <w:rsid w:val="00F4659C"/>
    <w:rsid w:val="00F525FA"/>
    <w:rsid w:val="00F72DC4"/>
    <w:rsid w:val="00F90BFC"/>
    <w:rsid w:val="00F91CAE"/>
    <w:rsid w:val="00FE6181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D028ED"/>
  <w15:chartTrackingRefBased/>
  <w15:docId w15:val="{6D2D4E97-07A4-45C2-A521-068DA772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sl-SI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CAE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slovodseka">
    <w:name w:val="Naslov odseka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pPr>
      <w:spacing w:line="240" w:lineRule="auto"/>
      <w:ind w:firstLine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PoroiloAPA">
    <w:name w:val="Poročilo APA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elaslika">
    <w:name w:val="Tabela/slika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Naslov21">
    <w:name w:val="Naslov 21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EA346A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uml.me/diagram/scruffy/activity/draw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rcj\AppData\Local\Microsoft\Office\16.0\DTS\sl-SI%7b289BD3E0-C9E1-49DF-980B-61C5E26C21E2%7d\%7bBCCA8AC9-5232-4125-9C25-910EC9EAC78B%7dtf0398235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2E3D0BF72E345A49A431F820DC2F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930622-179D-48DD-8A27-8B7ACA86E090}"/>
      </w:docPartPr>
      <w:docPartBody>
        <w:p w:rsidR="00B01066" w:rsidRDefault="00F50AE0">
          <w:pPr>
            <w:pStyle w:val="52E3D0BF72E345A49A431F820DC2FF01"/>
          </w:pPr>
          <w:r w:rsidRPr="00637473">
            <w:rPr>
              <w:lang w:bidi="sl-SI"/>
            </w:rPr>
            <w:t>[Naslov tukaj, do 12 besed, v eni ali dveh vrsticah]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F39"/>
    <w:rsid w:val="00007D28"/>
    <w:rsid w:val="00010C53"/>
    <w:rsid w:val="00050559"/>
    <w:rsid w:val="001C4ED5"/>
    <w:rsid w:val="00215FAB"/>
    <w:rsid w:val="00262F39"/>
    <w:rsid w:val="00590E1D"/>
    <w:rsid w:val="005E20A0"/>
    <w:rsid w:val="00671CE3"/>
    <w:rsid w:val="00746AD2"/>
    <w:rsid w:val="00781FC0"/>
    <w:rsid w:val="00786D8B"/>
    <w:rsid w:val="00AB5B15"/>
    <w:rsid w:val="00B01066"/>
    <w:rsid w:val="00B25144"/>
    <w:rsid w:val="00B911CE"/>
    <w:rsid w:val="00C3798C"/>
    <w:rsid w:val="00CC0143"/>
    <w:rsid w:val="00CC3D10"/>
    <w:rsid w:val="00D316EA"/>
    <w:rsid w:val="00D85D4B"/>
    <w:rsid w:val="00ED46BF"/>
    <w:rsid w:val="00F5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sl-SI" w:eastAsia="sl-SI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E3D0BF72E345A49A431F820DC2FF01">
    <w:name w:val="52E3D0BF72E345A49A431F820DC2FF01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Standard APA" Version="6">
  <b:Source>
    <b:Tag>Article</b:Tag>
    <b:SourceType>JournalArticle</b:SourceType>
    <b:Guid>{AD326347-9402-442A-A582-9DEA6CEFB259}</b:Guid>
    <b:Title>Naslov članka</b:Title>
    <b:Year>Leto</b:Year>
    <b:JournalName>Naslov dnevnika</b:JournalName>
    <b:Pages>Strani od–do</b:Pages>
    <b:Author>
      <b:Author>
        <b:NameList>
          <b:Person>
            <b:Last>Priimek</b:Last>
            <b:First>ime,</b:First>
            <b:Middle>drugo ime</b:Middle>
          </b:Person>
        </b:NameList>
      </b:Author>
    </b:Author>
    <b:RefOrder>1</b:RefOrder>
  </b:Source>
  <b:Source>
    <b:Tag>Last</b:Tag>
    <b:SourceType>Book</b:SourceType>
    <b:Guid>{0089E742-254D-4A6C-A65F-CB736B2AA11E}</b:Guid>
    <b:Title>Naslov knjige</b:Title>
    <b:Year>Leto</b:Year>
    <b:City>Mesto</b:City>
    <b:Publisher>Ime izdajatelja</b:Publisher>
    <b:Author>
      <b:Author>
        <b:NameList>
          <b:Person>
            <b:Last>Priimek</b:Last>
            <b:First>ime,</b:First>
            <b:Middle>drugo ime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622B26F8-4F2A-474E-ADCF-BCA9B352D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C:\Users\pircj\AppData\Local\Microsoft\Office\16.0\DTS\sl-SI{289BD3E0-C9E1-49DF-980B-61C5E26C21E2}\{BCCA8AC9-5232-4125-9C25-910EC9EAC78B}tf03982351_win32.dotx</Template>
  <TotalTime>407</TotalTime>
  <Pages>9</Pages>
  <Words>928</Words>
  <Characters>5295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Poročilo:</vt:lpstr>
      <vt:lpstr>Poročilo:</vt:lpstr>
    </vt:vector>
  </TitlesOfParts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Poročilo:</dc:title>
  <dc:subject/>
  <dc:creator>Maja pirc jevsenak</dc:creator>
  <cp:keywords/>
  <dc:description/>
  <cp:lastModifiedBy>Maj Mohar (G3A)</cp:lastModifiedBy>
  <cp:revision>20</cp:revision>
  <dcterms:created xsi:type="dcterms:W3CDTF">2024-10-13T18:08:00Z</dcterms:created>
  <dcterms:modified xsi:type="dcterms:W3CDTF">2025-02-26T13:18:00Z</dcterms:modified>
</cp:coreProperties>
</file>