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C80B6" w14:textId="5775C418" w:rsidR="00E81978" w:rsidRPr="00637473" w:rsidRDefault="00000000">
      <w:pPr>
        <w:pStyle w:val="Title"/>
      </w:pPr>
      <w:sdt>
        <w:sdtPr>
          <w:alias w:val="Naziv:"/>
          <w:tag w:val="Naziv:"/>
          <w:id w:val="726351117"/>
          <w:placeholder>
            <w:docPart w:val="52E3D0BF72E345A49A431F820DC2FF0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25668B">
            <w:t>Poročilo:</w:t>
          </w:r>
        </w:sdtContent>
      </w:sdt>
    </w:p>
    <w:p w14:paraId="1EF2B217" w14:textId="4601BEB1" w:rsidR="00B823AA" w:rsidRPr="00637473" w:rsidRDefault="0025668B" w:rsidP="00B823AA">
      <w:pPr>
        <w:pStyle w:val="Naslov21"/>
      </w:pPr>
      <w:r>
        <w:t>O izvedeni vaji:</w:t>
      </w:r>
    </w:p>
    <w:p w14:paraId="5FA6EC74" w14:textId="0983BA71" w:rsidR="00E81978" w:rsidRPr="00637473" w:rsidRDefault="007173E0" w:rsidP="00B823AA">
      <w:pPr>
        <w:pStyle w:val="Naslov21"/>
      </w:pPr>
      <w:r>
        <w:t>15</w:t>
      </w:r>
      <w:r w:rsidR="0025668B">
        <w:t>_lav03_vaja</w:t>
      </w:r>
    </w:p>
    <w:p w14:paraId="21C9FEA7" w14:textId="767BD267" w:rsidR="00E81978" w:rsidRPr="00637473" w:rsidRDefault="0025668B">
      <w:pPr>
        <w:pStyle w:val="Title"/>
      </w:pPr>
      <w:r>
        <w:t>Laboratorijske vaje</w:t>
      </w:r>
    </w:p>
    <w:p w14:paraId="5D3AFE58" w14:textId="694BD79E" w:rsidR="00E81978" w:rsidRDefault="0025668B" w:rsidP="00B823AA">
      <w:pPr>
        <w:pStyle w:val="Naslov21"/>
      </w:pPr>
      <w:r>
        <w:t xml:space="preserve">Vaja </w:t>
      </w:r>
      <w:r w:rsidR="007173E0">
        <w:t>15</w:t>
      </w:r>
    </w:p>
    <w:p w14:paraId="3351DA1C" w14:textId="5DB4994E" w:rsidR="0025668B" w:rsidRDefault="00D54955" w:rsidP="00B823AA">
      <w:pPr>
        <w:pStyle w:val="Naslov21"/>
      </w:pPr>
      <w:r>
        <w:t>Maj Mohar</w:t>
      </w:r>
      <w:r w:rsidR="00EA346A">
        <w:t>, G3A</w:t>
      </w:r>
    </w:p>
    <w:p w14:paraId="2F68CADB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125F77E6" w14:textId="0994E02D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Vaja 15 - 1</w:t>
      </w:r>
    </w:p>
    <w:p w14:paraId="73876BA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D39A8E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1810970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Ponovitve</w:t>
      </w:r>
    </w:p>
    <w:p w14:paraId="4F7ED8D5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 enorazsežne tabele</w:t>
      </w:r>
    </w:p>
    <w:p w14:paraId="505155C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 postopki iskanj, razvrščanj</w:t>
      </w:r>
    </w:p>
    <w:p w14:paraId="5B55349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 sklad</w:t>
      </w:r>
    </w:p>
    <w:p w14:paraId="6ECFA1F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 razredni člani</w:t>
      </w:r>
    </w:p>
    <w:p w14:paraId="2E85F03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635CC27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789C7B2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-------------------------------------------------------------------------------------------------------------</w:t>
      </w:r>
    </w:p>
    <w:p w14:paraId="262DB56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Spodaj je 8 nalog originalno zastavljenih v realizacijo s Pascal-om oz. C/C++ -om prevedenih za </w:t>
      </w:r>
    </w:p>
    <w:p w14:paraId="429409D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realizacijo z javanskim pograskim jezikom. Naloge niso naše (no, nekatere dejansko so), avtorstvo </w:t>
      </w:r>
    </w:p>
    <w:p w14:paraId="444AD23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nalog ni navedeno, je pa  pri vsaki navedena identifikacija v viru po katerem je bila povzeta.</w:t>
      </w:r>
    </w:p>
    <w:p w14:paraId="056EDED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0967E90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</w:t>
      </w:r>
    </w:p>
    <w:p w14:paraId="72635BE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68C8924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!- nobena izmed opomb ni del originalnega besedila nalog. </w:t>
      </w:r>
    </w:p>
    <w:p w14:paraId="71A0182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!- obvezna izvedba vseh nalog; pri nalogah, kjer imate specificiran original, je obvezna izvedba zgolj tega</w:t>
      </w:r>
    </w:p>
    <w:p w14:paraId="25CAE3F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dela (kot je bila originalno zastavljena naloga)</w:t>
      </w:r>
    </w:p>
    <w:p w14:paraId="739827E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F4003C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NALOGA 1</w:t>
      </w:r>
    </w:p>
    <w:p w14:paraId="45DE36D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M051-781-1-1/20 nal.24</w:t>
      </w:r>
    </w:p>
    <w:p w14:paraId="78E9F95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Točka v ravnini je podana kot (x[i],y[i],barva[i]), pri čemer sta x in y ravninski koordinati, barva pa barva točke. </w:t>
      </w:r>
    </w:p>
    <w:p w14:paraId="430F83C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Množico javanskih točk popisujejo javanske definicije:</w:t>
      </w:r>
    </w:p>
    <w:p w14:paraId="453E546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int[] x,y;</w:t>
      </w:r>
    </w:p>
    <w:p w14:paraId="03391D0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char[] barva;</w:t>
      </w:r>
    </w:p>
    <w:p w14:paraId="411C84E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</w:t>
      </w:r>
    </w:p>
    <w:p w14:paraId="7E23F54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original) </w:t>
      </w:r>
    </w:p>
    <w:p w14:paraId="44848CD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napišite zaporedje ukazov, katerih rezultat je številka kvadranta, v katerem se nahaja točka t.</w:t>
      </w:r>
    </w:p>
    <w:p w14:paraId="2C1BDFD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/izbira točke ni opredeljena, je pa ena izmed obstoječih točk/</w:t>
      </w:r>
    </w:p>
    <w:p w14:paraId="4467C6E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5C46467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Kvadranti so okoli ravninskega izhodišča porazdeljeni v smeri ccw :</w:t>
      </w:r>
    </w:p>
    <w:p w14:paraId="0F090B3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 drugi    |     prvi</w:t>
      </w:r>
    </w:p>
    <w:p w14:paraId="68FFC5E5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--------(0,0)--------</w:t>
      </w:r>
    </w:p>
    <w:p w14:paraId="3757D3A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 tretji   |   četrti</w:t>
      </w:r>
    </w:p>
    <w:p w14:paraId="3F5EC7D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322562B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5F48D7A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a) Spišite razredno metodo, ki kot argument prejme zaporedno št. točke (tabela!). Metoda določi kvadrant</w:t>
      </w:r>
    </w:p>
    <w:p w14:paraId="08850A7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v katere leži točka in vrne njegovo številko. Če kvadranta ni mogoče določiti, naj metoda vrne vrednost 0. </w:t>
      </w:r>
    </w:p>
    <w:p w14:paraId="72EF3BF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b) Razredna metoda kateriNajvec/0 vrne številko tistega kvadranta, v katerem leži največ točk.</w:t>
      </w:r>
    </w:p>
    <w:p w14:paraId="5EDB55A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c) Razredna metoda najdaljVKvadrantu/1 za izbrani kvadrant vrne točko, ki je v tem kvadrantu najdlje od (0,0).</w:t>
      </w:r>
    </w:p>
    <w:p w14:paraId="1F72D8D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Kako se vrne točko, je v domeni implementatorja metode.</w:t>
      </w:r>
      <w:r>
        <w:rPr>
          <w:rFonts w:ascii="Times New Roman" w:hAnsi="Times New Roman" w:cs="Times New Roman"/>
        </w:rPr>
        <w:t>4</w:t>
      </w:r>
    </w:p>
    <w:p w14:paraId="13F587C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d) Razredna metoda kateriZNajdalj/0 vrne številko tistega kvadranta, v katerem leži točka, ki je </w:t>
      </w:r>
    </w:p>
    <w:p w14:paraId="4D667E5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najdlje od koordinatnega izhodšča.</w:t>
      </w:r>
    </w:p>
    <w:p w14:paraId="7009870D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e) Razredna metoda </w:t>
      </w:r>
      <w:bookmarkStart w:id="0" w:name="_Hlk189470992"/>
      <w:r w:rsidRPr="00415F20">
        <w:rPr>
          <w:rFonts w:ascii="Times New Roman" w:hAnsi="Times New Roman" w:cs="Times New Roman"/>
        </w:rPr>
        <w:t>izpisiNajboljOddaljene</w:t>
      </w:r>
      <w:bookmarkEnd w:id="0"/>
      <w:r w:rsidRPr="00415F20">
        <w:rPr>
          <w:rFonts w:ascii="Times New Roman" w:hAnsi="Times New Roman" w:cs="Times New Roman"/>
        </w:rPr>
        <w:t>/0 izpiše točke za vsakega izmed kvadrantov, ki so najbolj oddaljene</w:t>
      </w:r>
    </w:p>
    <w:p w14:paraId="388EE77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od koordinatnega izhodišča. Izpis naj bo v obliki:</w:t>
      </w:r>
    </w:p>
    <w:p w14:paraId="5D51E5A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</w:t>
      </w:r>
      <w:bookmarkStart w:id="1" w:name="_Hlk189471104"/>
      <w:r w:rsidRPr="00415F20">
        <w:rPr>
          <w:rFonts w:ascii="Times New Roman" w:hAnsi="Times New Roman" w:cs="Times New Roman"/>
        </w:rPr>
        <w:t>I kvadrant - (x-koordinata,y-koordinata)   barva</w:t>
      </w:r>
      <w:bookmarkEnd w:id="1"/>
    </w:p>
    <w:p w14:paraId="29E3ADA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II kvadrant - (x2-koordinata,y2-koordinata) barva2</w:t>
      </w:r>
    </w:p>
    <w:p w14:paraId="1E88C64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 xml:space="preserve">        ....</w:t>
      </w:r>
    </w:p>
    <w:p w14:paraId="002BE5B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f) Razredna metoda vrniNajboljOddaljene/0 vrne točke, ki so v vsakem izmed kvadrantov najbolj oddajene.</w:t>
      </w:r>
    </w:p>
    <w:p w14:paraId="2F1784D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g) Razredna metoda vrniDolzinoPoti/0 vrne dolžino ciklične poti, ki jo definira zaporeden obisk najbolj </w:t>
      </w:r>
    </w:p>
    <w:p w14:paraId="345078F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oddaljenih točk v vsakem izmed kvadrantov. Pot se prične v kvadrantu 1, nadaljuje zaporedno preko drugega, </w:t>
      </w:r>
    </w:p>
    <w:p w14:paraId="0E3D4E7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tretjega, četrtega, nazaj do prvega.</w:t>
      </w:r>
    </w:p>
    <w:p w14:paraId="60F7B73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1A3CBB95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h) 'rezultate' metod iz c), f), g) bi želeli vizualizirati, grafično. Izberite eno izmed omenjenih in</w:t>
      </w:r>
    </w:p>
    <w:p w14:paraId="26F50D9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izvedite vizualizacijo (uporabite enega od načinov : besedilna grafika, Lantena, JavaFx)</w:t>
      </w:r>
    </w:p>
    <w:p w14:paraId="2217E24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Recimo : izbrana naloga c), JavaFX</w:t>
      </w:r>
    </w:p>
    <w:p w14:paraId="0950980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  s črtami izrišemo koodinatne osi,središče naj bo nekje proti sredini</w:t>
      </w:r>
    </w:p>
    <w:p w14:paraId="73E452E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  izrišemo vse točke iz tabele v beli barvi, uporabimo krožnice za predstavitev točk,</w:t>
      </w:r>
    </w:p>
    <w:p w14:paraId="194C468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   točka, ki je najbolj oddaljena, naj bo izrisana v rdeči barvi</w:t>
      </w:r>
    </w:p>
    <w:p w14:paraId="1E3A52E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(to je zgolj ideja, dejansko je vizualizacija prepuščena vam samim)</w:t>
      </w:r>
    </w:p>
    <w:p w14:paraId="3E8C3C8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4FB704C" w14:textId="61E63462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7173E0">
        <w:rPr>
          <w:rFonts w:ascii="Times New Roman" w:hAnsi="Times New Roman" w:cs="Times New Roman"/>
        </w:rPr>
        <w:drawing>
          <wp:inline distT="0" distB="0" distL="0" distR="0" wp14:anchorId="57748BB6" wp14:editId="7391C6AE">
            <wp:extent cx="5731510" cy="3532505"/>
            <wp:effectExtent l="0" t="0" r="0" b="0"/>
            <wp:docPr id="145621867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8679" name="Picture 1" descr="A computer screen shot of a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4615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bookmarkStart w:id="2" w:name="_Hlk189484422"/>
      <w:r>
        <w:rPr>
          <w:rFonts w:ascii="Times New Roman" w:hAnsi="Times New Roman" w:cs="Times New Roman"/>
        </w:rPr>
        <w:br w:type="page"/>
      </w:r>
    </w:p>
    <w:p w14:paraId="5D0FD83E" w14:textId="08B69365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2</w:t>
      </w:r>
    </w:p>
    <w:p w14:paraId="43E7AB0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M051-781-1-1/15 nal.21</w:t>
      </w:r>
    </w:p>
    <w:p w14:paraId="2999D41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0D6B0D7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Napišite program, ki dobi celo število. Program števke prebranega števila zapiše v tabelo šetnajstih znakov tako, da so </w:t>
      </w:r>
    </w:p>
    <w:p w14:paraId="5EF0592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desno poravnane. V preostale celice tabele naj se vpišejo presledki.</w:t>
      </w:r>
    </w:p>
    <w:p w14:paraId="459945F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Primer:</w:t>
      </w:r>
    </w:p>
    <w:p w14:paraId="241D3CC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če je vneseno/prebrano št. 1524, naj bo vsebina tabele:</w:t>
      </w:r>
    </w:p>
    <w:p w14:paraId="10B0FB9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----------------------------------------------------------------</w:t>
      </w:r>
    </w:p>
    <w:p w14:paraId="70B118F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|' '|' '|' '|' '|' '|' '|' '|' '|' '|' '|' '|' '|'1'|'5'|'2'|'4'|</w:t>
      </w:r>
    </w:p>
    <w:p w14:paraId="5517834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-----------------------------------------------------------------</w:t>
      </w:r>
    </w:p>
    <w:p w14:paraId="0214735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pri negativni vrednosi -10599, naj bo vsebina tabele:</w:t>
      </w:r>
    </w:p>
    <w:p w14:paraId="6599B90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-----------------------------------------------------------------</w:t>
      </w:r>
    </w:p>
    <w:p w14:paraId="555D2FD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|' '|' '|' '|' '|' '|' '|' '|' '|' '|' '|'-'|'1'|'0'|'5'|'9'|'9'|</w:t>
      </w:r>
    </w:p>
    <w:p w14:paraId="73024A1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-----------------------------------------------------------------</w:t>
      </w:r>
    </w:p>
    <w:p w14:paraId="39E02FA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opomba(ni v originalu): znaki so enkapsulirani v '',da slučajno ne bi pozabili, da so v tabeli znaki.</w:t>
      </w:r>
    </w:p>
    <w:bookmarkEnd w:id="2"/>
    <w:p w14:paraId="68915D4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BB55D4B" w14:textId="5BFDE0EB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7173E0">
        <w:rPr>
          <w:rFonts w:ascii="Times New Roman" w:hAnsi="Times New Roman" w:cs="Times New Roman"/>
        </w:rPr>
        <w:drawing>
          <wp:inline distT="0" distB="0" distL="0" distR="0" wp14:anchorId="35AA8718" wp14:editId="74CF5FE5">
            <wp:extent cx="5731510" cy="5219065"/>
            <wp:effectExtent l="0" t="0" r="0" b="635"/>
            <wp:docPr id="19172528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5286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BA1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bookmarkStart w:id="3" w:name="_Hlk189481151"/>
      <w:r>
        <w:rPr>
          <w:rFonts w:ascii="Times New Roman" w:hAnsi="Times New Roman" w:cs="Times New Roman"/>
        </w:rPr>
        <w:br w:type="page"/>
      </w:r>
    </w:p>
    <w:p w14:paraId="67C8C58F" w14:textId="662A7CE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3</w:t>
      </w:r>
    </w:p>
    <w:p w14:paraId="1C4FEB7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M041-781-1-3/6 nal.12</w:t>
      </w:r>
    </w:p>
    <w:p w14:paraId="41084ED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76C5E43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0D24A0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Dana je metoda pop/1 za jemanje vrednosti s sklada, ki je realiziran kot razredna metoda:</w:t>
      </w:r>
    </w:p>
    <w:p w14:paraId="3E6F0C9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4541F39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static void pop(float[] x){</w:t>
      </w:r>
    </w:p>
    <w:p w14:paraId="0E2AA45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if ( top &gt;-1 ) {</w:t>
      </w:r>
    </w:p>
    <w:p w14:paraId="14EECE0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x[0] = sklad[top];</w:t>
      </w:r>
    </w:p>
    <w:p w14:paraId="2862E67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top--;</w:t>
      </w:r>
    </w:p>
    <w:p w14:paraId="7531449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} else</w:t>
      </w:r>
    </w:p>
    <w:p w14:paraId="7E21465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System.out.println("sklad je prazen");</w:t>
      </w:r>
    </w:p>
    <w:p w14:paraId="5D958B8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} </w:t>
      </w:r>
    </w:p>
    <w:p w14:paraId="4D17360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0E807EE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original)</w:t>
      </w:r>
    </w:p>
    <w:p w14:paraId="72919EB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Ugotovite, kam se sklad širi in kam kaže kazalec vrha sklada.</w:t>
      </w:r>
    </w:p>
    <w:p w14:paraId="5782A5CD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Sklad se širi navzgor po tabeli (od 0-tega indeksa proti zadnjemu)</w:t>
      </w:r>
    </w:p>
    <w:p w14:paraId="4A1F82B6" w14:textId="77777777" w:rsidR="007173E0" w:rsidRDefault="007173E0" w:rsidP="007173E0">
      <w:pPr>
        <w:pStyle w:val="PlainText"/>
        <w:numPr>
          <w:ilvl w:val="0"/>
          <w:numId w:val="21"/>
        </w:numPr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kako metoda vrača vrednosti z vrha sklada ? /kako je potebno metodo klicati/</w:t>
      </w:r>
    </w:p>
    <w:p w14:paraId="35E666C5" w14:textId="77777777" w:rsidR="007173E0" w:rsidRDefault="007173E0" w:rsidP="007173E0">
      <w:pPr>
        <w:pStyle w:val="PlainTex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Metodi je potrebno podati tabelo float števil, kamor na prvo mesto da število z sklada.</w:t>
      </w:r>
    </w:p>
    <w:p w14:paraId="6301678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415F20">
        <w:rPr>
          <w:rFonts w:ascii="Times New Roman" w:hAnsi="Times New Roman" w:cs="Times New Roman"/>
        </w:rPr>
        <w:t xml:space="preserve"> ali je poskrbljeno za 'pravilno' vračanje vrednosti, ko je sklad prazen ?</w:t>
      </w:r>
    </w:p>
    <w:p w14:paraId="47EECA8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EDCF80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bookmarkEnd w:id="3"/>
    <w:p w14:paraId="6E252ED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7BD7A8B6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2381D9D3" w14:textId="21274D92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4</w:t>
      </w:r>
    </w:p>
    <w:p w14:paraId="478E3BA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M041-781-1-3/9 nal.18</w:t>
      </w:r>
    </w:p>
    <w:p w14:paraId="36938B3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5550F8D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Na osnovi sledi spreminjanja tabelarične spremenljivke tabela ugotovite, kateri algoritem je bil uporabljen</w:t>
      </w:r>
    </w:p>
    <w:p w14:paraId="1E669EC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pri urejanju.</w:t>
      </w:r>
    </w:p>
    <w:p w14:paraId="61E70AB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779406E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</w:t>
      </w:r>
    </w:p>
    <w:p w14:paraId="04DA54C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prehod </w:t>
      </w:r>
      <w:r w:rsidRPr="00415F20">
        <w:rPr>
          <w:rFonts w:ascii="Times New Roman" w:hAnsi="Times New Roman" w:cs="Times New Roman"/>
        </w:rPr>
        <w:tab/>
        <w:t xml:space="preserve">   tabela</w:t>
      </w:r>
    </w:p>
    <w:p w14:paraId="46F3A71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-------------------------------------- </w:t>
      </w:r>
    </w:p>
    <w:p w14:paraId="0C5F0CA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0 </w:t>
      </w:r>
      <w:r w:rsidRPr="00415F20">
        <w:rPr>
          <w:rFonts w:ascii="Times New Roman" w:hAnsi="Times New Roman" w:cs="Times New Roman"/>
        </w:rPr>
        <w:tab/>
        <w:t>[2,8,9,3,1,6] začetna vrednost</w:t>
      </w:r>
    </w:p>
    <w:p w14:paraId="35754BF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1 </w:t>
      </w:r>
      <w:r w:rsidRPr="00415F20">
        <w:rPr>
          <w:rFonts w:ascii="Times New Roman" w:hAnsi="Times New Roman" w:cs="Times New Roman"/>
        </w:rPr>
        <w:tab/>
        <w:t>[1,8,9,3,2,6]</w:t>
      </w:r>
    </w:p>
    <w:p w14:paraId="6FEF3E4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2 </w:t>
      </w:r>
      <w:r w:rsidRPr="00415F20">
        <w:rPr>
          <w:rFonts w:ascii="Times New Roman" w:hAnsi="Times New Roman" w:cs="Times New Roman"/>
        </w:rPr>
        <w:tab/>
        <w:t>[1,2,9,3,8,6]</w:t>
      </w:r>
    </w:p>
    <w:p w14:paraId="48343E6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3 </w:t>
      </w:r>
      <w:r w:rsidRPr="00415F20">
        <w:rPr>
          <w:rFonts w:ascii="Times New Roman" w:hAnsi="Times New Roman" w:cs="Times New Roman"/>
        </w:rPr>
        <w:tab/>
        <w:t>[1,2,3,9,8,6]</w:t>
      </w:r>
    </w:p>
    <w:p w14:paraId="174B83FD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4 </w:t>
      </w:r>
      <w:r w:rsidRPr="00415F20">
        <w:rPr>
          <w:rFonts w:ascii="Times New Roman" w:hAnsi="Times New Roman" w:cs="Times New Roman"/>
        </w:rPr>
        <w:tab/>
        <w:t>[1,2,3,6,8,9]</w:t>
      </w:r>
    </w:p>
    <w:p w14:paraId="471330B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5 </w:t>
      </w:r>
      <w:r w:rsidRPr="00415F20">
        <w:rPr>
          <w:rFonts w:ascii="Times New Roman" w:hAnsi="Times New Roman" w:cs="Times New Roman"/>
        </w:rPr>
        <w:tab/>
        <w:t>[1,2,3,6,8,9] končna vrednost</w:t>
      </w:r>
    </w:p>
    <w:p w14:paraId="4640B1F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---------------------------------------</w:t>
      </w:r>
    </w:p>
    <w:p w14:paraId="3AF880F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6A783F9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opombe:</w:t>
      </w:r>
    </w:p>
    <w:p w14:paraId="222CAF7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a) izmed notranjih enostavnih postopkov</w:t>
      </w:r>
    </w:p>
    <w:p w14:paraId="27535A3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b) zame: brez argumentacije ni rešitev vredna nič ( recimo: zakaj ne more biti eden ostalih dveh enostavnih)</w:t>
      </w:r>
    </w:p>
    <w:p w14:paraId="43B9CE5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Uporabljen je bil algoritem za razvrščanje z zamenjavo, ker pogleda prvi element in poišče najmanjšega med ostalimi, ter ju zamenja. Tako nadaljuje do konca.</w:t>
      </w:r>
    </w:p>
    <w:p w14:paraId="4A2DED4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3CE143E7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5EF54297" w14:textId="1B7043AF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 xml:space="preserve">NALOGA 5 </w:t>
      </w:r>
    </w:p>
    <w:p w14:paraId="02088DBA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M041-781-1-3/11 nal.21</w:t>
      </w:r>
    </w:p>
    <w:p w14:paraId="1D31B725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174BBE1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V razredu Nal21 deklarirajte razredno tabelo stotih pozitivnih celih števil in spišite metodo, ki izpiše tiste</w:t>
      </w:r>
    </w:p>
    <w:p w14:paraId="4FC94DC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elemente tabele, katerih vrednost se razlikuje od povprečja vrednosti vseh elementov tabele za več kot 10%.</w:t>
      </w:r>
    </w:p>
    <w:p w14:paraId="78BAA78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(opomba: povprečje tabele == povprečna vrednost elementov v tabeli)</w:t>
      </w:r>
    </w:p>
    <w:p w14:paraId="2BBAFCF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3F87EF8B" w14:textId="350063D1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7173E0">
        <w:rPr>
          <w:rFonts w:ascii="Times New Roman" w:hAnsi="Times New Roman" w:cs="Times New Roman"/>
        </w:rPr>
        <w:drawing>
          <wp:inline distT="0" distB="0" distL="0" distR="0" wp14:anchorId="6B021606" wp14:editId="3BE0E6E9">
            <wp:extent cx="5731510" cy="4445000"/>
            <wp:effectExtent l="0" t="0" r="0" b="0"/>
            <wp:docPr id="174467921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9215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04D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5CFD707A" w14:textId="28F6B8A8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6</w:t>
      </w:r>
    </w:p>
    <w:p w14:paraId="01D0CF0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M041-781-1-3/13 nal.23</w:t>
      </w:r>
    </w:p>
    <w:p w14:paraId="42A2860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6FFB74A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Dano imamo zaporedje: 1, 5, 6, 11, 17, 28, 45, ...</w:t>
      </w:r>
    </w:p>
    <w:p w14:paraId="1CB74CE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Napišite metodo, ki vrne n-ti člen tega zaporedja, pri tem je n argument metode.</w:t>
      </w:r>
    </w:p>
    <w:p w14:paraId="3F0D840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048F833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(opomba: n lahko omejite z N, pri tem pa naj N ne bo manjši od 100, s čimer zagotovite, da lahko dobite</w:t>
      </w:r>
    </w:p>
    <w:p w14:paraId="10A8EFE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vsakega izmed prvih 100 členov. In da, zaporedje morate analizirati sami. )</w:t>
      </w:r>
    </w:p>
    <w:p w14:paraId="3C08497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4F7E859" w14:textId="051D7658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7173E0">
        <w:rPr>
          <w:rFonts w:ascii="Times New Roman" w:hAnsi="Times New Roman" w:cs="Times New Roman"/>
        </w:rPr>
        <w:drawing>
          <wp:inline distT="0" distB="0" distL="0" distR="0" wp14:anchorId="5651D3A7" wp14:editId="33E7F1EA">
            <wp:extent cx="5731510" cy="3442335"/>
            <wp:effectExtent l="0" t="0" r="0" b="0"/>
            <wp:docPr id="165130679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6793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993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bookmarkStart w:id="4" w:name="_Hlk189482715"/>
      <w:r>
        <w:rPr>
          <w:rFonts w:ascii="Times New Roman" w:hAnsi="Times New Roman" w:cs="Times New Roman"/>
        </w:rPr>
        <w:br w:type="page"/>
      </w:r>
    </w:p>
    <w:p w14:paraId="5599710D" w14:textId="2FDC1773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7</w:t>
      </w:r>
    </w:p>
    <w:p w14:paraId="7A92EDF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982-781-1-2/6 nal.23</w:t>
      </w:r>
    </w:p>
    <w:p w14:paraId="71BF17C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4B01315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Imamo enorazsežno tabelo meritev dolžine n (n=6) z vsebino:</w:t>
      </w:r>
    </w:p>
    <w:p w14:paraId="07CEF26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-------------</w:t>
      </w:r>
    </w:p>
    <w:p w14:paraId="2935654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meritev:    |5|3|1|2|7|8|</w:t>
      </w:r>
    </w:p>
    <w:p w14:paraId="007B402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         -------------</w:t>
      </w:r>
    </w:p>
    <w:p w14:paraId="1359704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Kakšna bo vsebina tabele po izvedbi naslednjega algoritma, če za vrednost spremenljivke nova vpišemo 9?</w:t>
      </w:r>
    </w:p>
    <w:p w14:paraId="69348E7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204B0FB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začetek:</w:t>
      </w:r>
    </w:p>
    <w:p w14:paraId="7AA6A76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vpiši nova</w:t>
      </w:r>
    </w:p>
    <w:p w14:paraId="66714F5E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i &lt;-- 2</w:t>
      </w:r>
    </w:p>
    <w:p w14:paraId="23FEBC77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ponavljaj</w:t>
      </w:r>
    </w:p>
    <w:p w14:paraId="7E90E99C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meritev(i-1) &lt;-- meritev(i)</w:t>
      </w:r>
    </w:p>
    <w:p w14:paraId="185EF159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i &lt;-- i + 1</w:t>
      </w:r>
    </w:p>
    <w:p w14:paraId="0D5D978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dokler ni i&gt;n</w:t>
      </w:r>
    </w:p>
    <w:p w14:paraId="5A8C139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meritev(i-1) &lt;-- nova</w:t>
      </w:r>
    </w:p>
    <w:p w14:paraId="4AD7EB4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586B07A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opomba:</w:t>
      </w:r>
    </w:p>
    <w:p w14:paraId="1D12206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program zgoraj ni izvedljiv na stroju. Lahko ga za test prepišete v javansko kodo, izvedete in ....</w:t>
      </w:r>
    </w:p>
    <w:p w14:paraId="5B7133B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</w:t>
      </w:r>
    </w:p>
    <w:p w14:paraId="20D97402" w14:textId="3E441C8E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7173E0">
        <w:rPr>
          <w:rFonts w:ascii="Times New Roman" w:hAnsi="Times New Roman" w:cs="Times New Roman"/>
        </w:rPr>
        <w:drawing>
          <wp:inline distT="0" distB="0" distL="0" distR="0" wp14:anchorId="560839F1" wp14:editId="6618FFBB">
            <wp:extent cx="5731510" cy="4131945"/>
            <wp:effectExtent l="0" t="0" r="0" b="0"/>
            <wp:docPr id="13211889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88994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65B4BD34" w14:textId="77777777" w:rsidR="007173E0" w:rsidRDefault="007173E0">
      <w:pPr>
        <w:rPr>
          <w:rFonts w:ascii="Times New Roman" w:hAnsi="Times New Roman" w:cs="Times New Roman"/>
          <w:sz w:val="22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51442E9E" w14:textId="24EAFB3B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lastRenderedPageBreak/>
        <w:t>NALOGA 8</w:t>
      </w:r>
    </w:p>
    <w:p w14:paraId="3FBD3E96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spin-off M042-781-1-3/14 nal.23</w:t>
      </w:r>
    </w:p>
    <w:p w14:paraId="5A16DC81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3A161CCD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original)</w:t>
      </w:r>
    </w:p>
    <w:p w14:paraId="7D5BB97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V javanskem programskem jeziku napišite program, ki izpiše naravna števila iz intervala [1,</w:t>
      </w:r>
      <w:bookmarkStart w:id="5" w:name="_Hlk189482966"/>
      <w:r w:rsidRPr="00415F20">
        <w:rPr>
          <w:rFonts w:ascii="Times New Roman" w:hAnsi="Times New Roman" w:cs="Times New Roman"/>
        </w:rPr>
        <w:t>100000</w:t>
      </w:r>
      <w:bookmarkEnd w:id="5"/>
      <w:r w:rsidRPr="00415F20">
        <w:rPr>
          <w:rFonts w:ascii="Times New Roman" w:hAnsi="Times New Roman" w:cs="Times New Roman"/>
        </w:rPr>
        <w:t>], ki so enaka</w:t>
      </w:r>
    </w:p>
    <w:p w14:paraId="42E5FD24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vsoti kubov svojih števk.</w:t>
      </w:r>
    </w:p>
    <w:p w14:paraId="0C2D26DF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Npr.: 153 = 1^3 + 5^3 + 3^3.</w:t>
      </w:r>
    </w:p>
    <w:p w14:paraId="3B38F5D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133C98E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>a) Spišite razredno metodo, ki vrne število naravnih števil iz intervala [1,N], ki so enaka vsoti kubov svojih</w:t>
      </w:r>
    </w:p>
    <w:p w14:paraId="16C3385B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števk. N naj se določi pri klicu metode.</w:t>
      </w:r>
    </w:p>
    <w:p w14:paraId="5A55AB63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b) Vse števke, ki ustrezajo kriteriju v osnovni nalogi iz intervala [1..N] bi želeli shraniti v tabelo ustrezne </w:t>
      </w:r>
    </w:p>
    <w:p w14:paraId="239CD4E0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  <w:r w:rsidRPr="00415F20">
        <w:rPr>
          <w:rFonts w:ascii="Times New Roman" w:hAnsi="Times New Roman" w:cs="Times New Roman"/>
        </w:rPr>
        <w:t xml:space="preserve">   dolžine (mišljeno je ravno prav dolge). Spišite metodo, ki bo to storila.</w:t>
      </w:r>
    </w:p>
    <w:p w14:paraId="529F5C08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469A83C2" w14:textId="77777777" w:rsidR="007173E0" w:rsidRPr="00415F20" w:rsidRDefault="007173E0" w:rsidP="007173E0">
      <w:pPr>
        <w:pStyle w:val="PlainText"/>
        <w:rPr>
          <w:rFonts w:ascii="Times New Roman" w:hAnsi="Times New Roman" w:cs="Times New Roman"/>
        </w:rPr>
      </w:pPr>
    </w:p>
    <w:p w14:paraId="35467CB8" w14:textId="5B6B1AC0" w:rsidR="0025668B" w:rsidRDefault="007173E0" w:rsidP="0025668B">
      <w:pPr>
        <w:spacing w:after="200" w:line="276" w:lineRule="auto"/>
        <w:ind w:firstLine="0"/>
        <w:rPr>
          <w:rFonts w:ascii="Calibri" w:eastAsia="Calibri" w:hAnsi="Calibri" w:cs="Calibri"/>
          <w:b/>
          <w:sz w:val="28"/>
        </w:rPr>
      </w:pPr>
      <w:r w:rsidRPr="007173E0">
        <w:rPr>
          <w:rFonts w:ascii="Calibri" w:eastAsia="Calibri" w:hAnsi="Calibri" w:cs="Calibri"/>
          <w:b/>
          <w:sz w:val="28"/>
        </w:rPr>
        <w:drawing>
          <wp:inline distT="0" distB="0" distL="0" distR="0" wp14:anchorId="36EE266C" wp14:editId="17591AEF">
            <wp:extent cx="5731510" cy="5781675"/>
            <wp:effectExtent l="0" t="0" r="0" b="0"/>
            <wp:docPr id="18792665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65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91F6" w14:textId="46898947" w:rsidR="004E21AF" w:rsidRPr="00D45EC4" w:rsidRDefault="004E21AF" w:rsidP="00904B82">
      <w:pPr>
        <w:ind w:firstLine="0"/>
        <w:rPr>
          <w:rFonts w:ascii="Courier New" w:hAnsi="Courier New" w:cs="Courier New"/>
          <w:sz w:val="21"/>
          <w:szCs w:val="21"/>
        </w:rPr>
      </w:pPr>
    </w:p>
    <w:sectPr w:rsidR="004E21AF" w:rsidRPr="00D45EC4" w:rsidSect="002347E8">
      <w:headerReference w:type="default" r:id="rId14"/>
      <w:headerReference w:type="first" r:id="rId15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6CABE3" w14:textId="77777777" w:rsidR="006E282C" w:rsidRDefault="006E282C">
      <w:pPr>
        <w:spacing w:line="240" w:lineRule="auto"/>
      </w:pPr>
      <w:r>
        <w:separator/>
      </w:r>
    </w:p>
    <w:p w14:paraId="290AE87A" w14:textId="77777777" w:rsidR="006E282C" w:rsidRDefault="006E282C"/>
  </w:endnote>
  <w:endnote w:type="continuationSeparator" w:id="0">
    <w:p w14:paraId="6F330782" w14:textId="77777777" w:rsidR="006E282C" w:rsidRDefault="006E282C">
      <w:pPr>
        <w:spacing w:line="240" w:lineRule="auto"/>
      </w:pPr>
      <w:r>
        <w:continuationSeparator/>
      </w:r>
    </w:p>
    <w:p w14:paraId="13B405C2" w14:textId="77777777" w:rsidR="006E282C" w:rsidRDefault="006E28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91C0E" w14:textId="77777777" w:rsidR="006E282C" w:rsidRDefault="006E282C">
      <w:pPr>
        <w:spacing w:line="240" w:lineRule="auto"/>
      </w:pPr>
      <w:r>
        <w:separator/>
      </w:r>
    </w:p>
    <w:p w14:paraId="0CE6272C" w14:textId="77777777" w:rsidR="006E282C" w:rsidRDefault="006E282C"/>
  </w:footnote>
  <w:footnote w:type="continuationSeparator" w:id="0">
    <w:p w14:paraId="716C4DED" w14:textId="77777777" w:rsidR="006E282C" w:rsidRDefault="006E282C">
      <w:pPr>
        <w:spacing w:line="240" w:lineRule="auto"/>
      </w:pPr>
      <w:r>
        <w:continuationSeparator/>
      </w:r>
    </w:p>
    <w:p w14:paraId="62F6749B" w14:textId="77777777" w:rsidR="006E282C" w:rsidRDefault="006E28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9D762" w14:textId="1CC7750F" w:rsidR="00E81978" w:rsidRDefault="0025668B">
    <w:pPr>
      <w:pStyle w:val="Header"/>
    </w:pPr>
    <w:r>
      <w:rPr>
        <w:rStyle w:val="Strong"/>
      </w:rPr>
      <w:t xml:space="preserve">poročilo </w:t>
    </w:r>
    <w:r w:rsidR="007173E0">
      <w:rPr>
        <w:rStyle w:val="Strong"/>
      </w:rPr>
      <w:t>15</w:t>
    </w:r>
    <w:r>
      <w:rPr>
        <w:rStyle w:val="Strong"/>
      </w:rPr>
      <w:t>_lav03_vaja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DFC7F" w14:textId="513C1BEB" w:rsidR="00E81978" w:rsidRDefault="0025668B">
    <w:pPr>
      <w:pStyle w:val="Header"/>
      <w:rPr>
        <w:rStyle w:val="Strong"/>
      </w:rPr>
    </w:pPr>
    <w:r>
      <w:rPr>
        <w:lang w:bidi="sl-SI"/>
      </w:rPr>
      <w:t xml:space="preserve">Poročilo </w:t>
    </w:r>
    <w:r w:rsidR="007173E0">
      <w:rPr>
        <w:lang w:bidi="sl-SI"/>
      </w:rPr>
      <w:t>15</w:t>
    </w:r>
    <w:r>
      <w:rPr>
        <w:lang w:bidi="sl-SI"/>
      </w:rPr>
      <w:t>_lav0</w:t>
    </w:r>
    <w:r w:rsidR="00D54955">
      <w:rPr>
        <w:lang w:bidi="sl-SI"/>
      </w:rPr>
      <w:t>3</w:t>
    </w:r>
    <w:r>
      <w:rPr>
        <w:lang w:bidi="sl-SI"/>
      </w:rPr>
      <w:t>_vaja</w:t>
    </w:r>
    <w:r w:rsidR="005D3A03">
      <w:rPr>
        <w:rStyle w:val="Strong"/>
        <w:lang w:bidi="sl-SI"/>
      </w:rPr>
      <w:ptab w:relativeTo="margin" w:alignment="right" w:leader="none"/>
    </w:r>
    <w:r w:rsidR="005D3A03">
      <w:rPr>
        <w:rStyle w:val="Strong"/>
        <w:lang w:bidi="sl-SI"/>
      </w:rPr>
      <w:fldChar w:fldCharType="begin"/>
    </w:r>
    <w:r w:rsidR="005D3A03">
      <w:rPr>
        <w:rStyle w:val="Strong"/>
        <w:lang w:bidi="sl-SI"/>
      </w:rPr>
      <w:instrText xml:space="preserve"> PAGE   \* MERGEFORMAT </w:instrText>
    </w:r>
    <w:r w:rsidR="005D3A03">
      <w:rPr>
        <w:rStyle w:val="Strong"/>
        <w:lang w:bidi="sl-SI"/>
      </w:rPr>
      <w:fldChar w:fldCharType="separate"/>
    </w:r>
    <w:r w:rsidR="000D3F41">
      <w:rPr>
        <w:rStyle w:val="Strong"/>
        <w:noProof/>
        <w:lang w:bidi="sl-SI"/>
      </w:rPr>
      <w:t>1</w:t>
    </w:r>
    <w:r w:rsidR="005D3A03">
      <w:rPr>
        <w:rStyle w:val="Strong"/>
        <w:noProof/>
        <w:lang w:bidi="sl-SI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9A44EC1"/>
    <w:multiLevelType w:val="hybridMultilevel"/>
    <w:tmpl w:val="9F96BD42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A4979"/>
    <w:multiLevelType w:val="multilevel"/>
    <w:tmpl w:val="CB40C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6D47F18"/>
    <w:multiLevelType w:val="hybridMultilevel"/>
    <w:tmpl w:val="3C4A30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A1099"/>
    <w:multiLevelType w:val="multilevel"/>
    <w:tmpl w:val="4268E1E0"/>
    <w:lvl w:ilvl="0">
      <w:start w:val="1"/>
      <w:numFmt w:val="upperRoman"/>
      <w:lvlText w:val="Članek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E8C13D7"/>
    <w:multiLevelType w:val="multilevel"/>
    <w:tmpl w:val="A70871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8E17DA9"/>
    <w:multiLevelType w:val="hybridMultilevel"/>
    <w:tmpl w:val="65BE9832"/>
    <w:lvl w:ilvl="0" w:tplc="FC528D2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2520" w:hanging="360"/>
      </w:pPr>
    </w:lvl>
    <w:lvl w:ilvl="2" w:tplc="0424001B" w:tentative="1">
      <w:start w:val="1"/>
      <w:numFmt w:val="lowerRoman"/>
      <w:lvlText w:val="%3."/>
      <w:lvlJc w:val="right"/>
      <w:pPr>
        <w:ind w:left="3240" w:hanging="180"/>
      </w:pPr>
    </w:lvl>
    <w:lvl w:ilvl="3" w:tplc="0424000F" w:tentative="1">
      <w:start w:val="1"/>
      <w:numFmt w:val="decimal"/>
      <w:lvlText w:val="%4."/>
      <w:lvlJc w:val="left"/>
      <w:pPr>
        <w:ind w:left="3960" w:hanging="360"/>
      </w:pPr>
    </w:lvl>
    <w:lvl w:ilvl="4" w:tplc="04240019" w:tentative="1">
      <w:start w:val="1"/>
      <w:numFmt w:val="lowerLetter"/>
      <w:lvlText w:val="%5."/>
      <w:lvlJc w:val="left"/>
      <w:pPr>
        <w:ind w:left="4680" w:hanging="360"/>
      </w:pPr>
    </w:lvl>
    <w:lvl w:ilvl="5" w:tplc="0424001B" w:tentative="1">
      <w:start w:val="1"/>
      <w:numFmt w:val="lowerRoman"/>
      <w:lvlText w:val="%6."/>
      <w:lvlJc w:val="right"/>
      <w:pPr>
        <w:ind w:left="5400" w:hanging="180"/>
      </w:pPr>
    </w:lvl>
    <w:lvl w:ilvl="6" w:tplc="0424000F" w:tentative="1">
      <w:start w:val="1"/>
      <w:numFmt w:val="decimal"/>
      <w:lvlText w:val="%7."/>
      <w:lvlJc w:val="left"/>
      <w:pPr>
        <w:ind w:left="6120" w:hanging="360"/>
      </w:pPr>
    </w:lvl>
    <w:lvl w:ilvl="7" w:tplc="04240019" w:tentative="1">
      <w:start w:val="1"/>
      <w:numFmt w:val="lowerLetter"/>
      <w:lvlText w:val="%8."/>
      <w:lvlJc w:val="left"/>
      <w:pPr>
        <w:ind w:left="6840" w:hanging="360"/>
      </w:pPr>
    </w:lvl>
    <w:lvl w:ilvl="8" w:tplc="042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D702056"/>
    <w:multiLevelType w:val="multilevel"/>
    <w:tmpl w:val="04090023"/>
    <w:lvl w:ilvl="0">
      <w:start w:val="1"/>
      <w:numFmt w:val="upperRoman"/>
      <w:lvlText w:val="Člen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70082564"/>
    <w:multiLevelType w:val="hybridMultilevel"/>
    <w:tmpl w:val="410CF8AA"/>
    <w:lvl w:ilvl="0" w:tplc="CD5CFA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43977809">
    <w:abstractNumId w:val="9"/>
  </w:num>
  <w:num w:numId="2" w16cid:durableId="1783115001">
    <w:abstractNumId w:val="7"/>
  </w:num>
  <w:num w:numId="3" w16cid:durableId="30228844">
    <w:abstractNumId w:val="6"/>
  </w:num>
  <w:num w:numId="4" w16cid:durableId="1161114493">
    <w:abstractNumId w:val="5"/>
  </w:num>
  <w:num w:numId="5" w16cid:durableId="1830517418">
    <w:abstractNumId w:val="4"/>
  </w:num>
  <w:num w:numId="6" w16cid:durableId="1251892403">
    <w:abstractNumId w:val="8"/>
  </w:num>
  <w:num w:numId="7" w16cid:durableId="1605764653">
    <w:abstractNumId w:val="3"/>
  </w:num>
  <w:num w:numId="8" w16cid:durableId="679544738">
    <w:abstractNumId w:val="2"/>
  </w:num>
  <w:num w:numId="9" w16cid:durableId="943654078">
    <w:abstractNumId w:val="1"/>
  </w:num>
  <w:num w:numId="10" w16cid:durableId="1046101076">
    <w:abstractNumId w:val="0"/>
  </w:num>
  <w:num w:numId="11" w16cid:durableId="540749625">
    <w:abstractNumId w:val="9"/>
    <w:lvlOverride w:ilvl="0">
      <w:startOverride w:val="1"/>
    </w:lvlOverride>
  </w:num>
  <w:num w:numId="12" w16cid:durableId="319505245">
    <w:abstractNumId w:val="19"/>
  </w:num>
  <w:num w:numId="13" w16cid:durableId="1604605361">
    <w:abstractNumId w:val="15"/>
  </w:num>
  <w:num w:numId="14" w16cid:durableId="562300273">
    <w:abstractNumId w:val="13"/>
  </w:num>
  <w:num w:numId="15" w16cid:durableId="2021731533">
    <w:abstractNumId w:val="17"/>
  </w:num>
  <w:num w:numId="16" w16cid:durableId="1860463845">
    <w:abstractNumId w:val="11"/>
  </w:num>
  <w:num w:numId="17" w16cid:durableId="46224545">
    <w:abstractNumId w:val="14"/>
  </w:num>
  <w:num w:numId="18" w16cid:durableId="1242956065">
    <w:abstractNumId w:val="16"/>
  </w:num>
  <w:num w:numId="19" w16cid:durableId="804858793">
    <w:abstractNumId w:val="10"/>
  </w:num>
  <w:num w:numId="20" w16cid:durableId="1870947653">
    <w:abstractNumId w:val="12"/>
  </w:num>
  <w:num w:numId="21" w16cid:durableId="1898074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8B"/>
    <w:rsid w:val="00050559"/>
    <w:rsid w:val="00051EA4"/>
    <w:rsid w:val="00057DD8"/>
    <w:rsid w:val="000B375C"/>
    <w:rsid w:val="000D3F41"/>
    <w:rsid w:val="001520E7"/>
    <w:rsid w:val="00154F2D"/>
    <w:rsid w:val="001A64A0"/>
    <w:rsid w:val="001C4ED5"/>
    <w:rsid w:val="001C5EC4"/>
    <w:rsid w:val="001F021B"/>
    <w:rsid w:val="00215FAB"/>
    <w:rsid w:val="00226ED1"/>
    <w:rsid w:val="002347E8"/>
    <w:rsid w:val="00256271"/>
    <w:rsid w:val="0025668B"/>
    <w:rsid w:val="00267B67"/>
    <w:rsid w:val="00346382"/>
    <w:rsid w:val="00355DCA"/>
    <w:rsid w:val="003C1BED"/>
    <w:rsid w:val="00420494"/>
    <w:rsid w:val="00445442"/>
    <w:rsid w:val="00497BC7"/>
    <w:rsid w:val="004E21AF"/>
    <w:rsid w:val="00551A02"/>
    <w:rsid w:val="005534FA"/>
    <w:rsid w:val="00565F3F"/>
    <w:rsid w:val="005D3A03"/>
    <w:rsid w:val="005E3EAA"/>
    <w:rsid w:val="006058E0"/>
    <w:rsid w:val="00637473"/>
    <w:rsid w:val="006816C8"/>
    <w:rsid w:val="00687202"/>
    <w:rsid w:val="006B6A35"/>
    <w:rsid w:val="006D68AD"/>
    <w:rsid w:val="006E282C"/>
    <w:rsid w:val="00716F86"/>
    <w:rsid w:val="007173E0"/>
    <w:rsid w:val="00746AD2"/>
    <w:rsid w:val="00757C25"/>
    <w:rsid w:val="00786D8B"/>
    <w:rsid w:val="008002C0"/>
    <w:rsid w:val="00830316"/>
    <w:rsid w:val="00841B67"/>
    <w:rsid w:val="00874FD6"/>
    <w:rsid w:val="00884B13"/>
    <w:rsid w:val="008C0778"/>
    <w:rsid w:val="008C5323"/>
    <w:rsid w:val="00904B82"/>
    <w:rsid w:val="009236D0"/>
    <w:rsid w:val="0093037B"/>
    <w:rsid w:val="00984CEF"/>
    <w:rsid w:val="009A6A3B"/>
    <w:rsid w:val="00A23717"/>
    <w:rsid w:val="00AA3FA6"/>
    <w:rsid w:val="00AA7931"/>
    <w:rsid w:val="00B823AA"/>
    <w:rsid w:val="00B911CE"/>
    <w:rsid w:val="00BA0AFD"/>
    <w:rsid w:val="00BA45DB"/>
    <w:rsid w:val="00BB0A6D"/>
    <w:rsid w:val="00BD3CA9"/>
    <w:rsid w:val="00BF4184"/>
    <w:rsid w:val="00C0601E"/>
    <w:rsid w:val="00C31D30"/>
    <w:rsid w:val="00CB2F9D"/>
    <w:rsid w:val="00CC3D10"/>
    <w:rsid w:val="00CC478F"/>
    <w:rsid w:val="00CD6E39"/>
    <w:rsid w:val="00CF6E91"/>
    <w:rsid w:val="00D111F2"/>
    <w:rsid w:val="00D11BB0"/>
    <w:rsid w:val="00D15520"/>
    <w:rsid w:val="00D45EC4"/>
    <w:rsid w:val="00D52E7B"/>
    <w:rsid w:val="00D54955"/>
    <w:rsid w:val="00D85B68"/>
    <w:rsid w:val="00D921F4"/>
    <w:rsid w:val="00E6004D"/>
    <w:rsid w:val="00E81978"/>
    <w:rsid w:val="00EA346A"/>
    <w:rsid w:val="00EB25A8"/>
    <w:rsid w:val="00F06762"/>
    <w:rsid w:val="00F379B7"/>
    <w:rsid w:val="00F525FA"/>
    <w:rsid w:val="00F72DC4"/>
    <w:rsid w:val="00F90BFC"/>
    <w:rsid w:val="00F91CAE"/>
    <w:rsid w:val="00FE6181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D028ED"/>
  <w15:chartTrackingRefBased/>
  <w15:docId w15:val="{6D2D4E97-07A4-45C2-A521-068DA772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sl-SI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AE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slovodseka">
    <w:name w:val="Naslov odseka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PoroiloAPA">
    <w:name w:val="Poročilo APA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elaslika">
    <w:name w:val="Tabela/slika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Naslov21">
    <w:name w:val="Naslov 21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A346A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rcj\AppData\Local\Microsoft\Office\16.0\DTS\sl-SI%7b289BD3E0-C9E1-49DF-980B-61C5E26C21E2%7d\%7bBCCA8AC9-5232-4125-9C25-910EC9EAC78B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2E3D0BF72E345A49A431F820DC2F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30622-179D-48DD-8A27-8B7ACA86E090}"/>
      </w:docPartPr>
      <w:docPartBody>
        <w:p w:rsidR="00B01066" w:rsidRDefault="00F50AE0">
          <w:pPr>
            <w:pStyle w:val="52E3D0BF72E345A49A431F820DC2FF01"/>
          </w:pPr>
          <w:r w:rsidRPr="00637473">
            <w:rPr>
              <w:lang w:bidi="sl-SI"/>
            </w:rPr>
            <w:t>[Naslov tukaj, do 12 besed, v eni ali dveh vrsticah]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F39"/>
    <w:rsid w:val="00007D28"/>
    <w:rsid w:val="00050559"/>
    <w:rsid w:val="001C4ED5"/>
    <w:rsid w:val="00215FAB"/>
    <w:rsid w:val="00262F39"/>
    <w:rsid w:val="00445442"/>
    <w:rsid w:val="00590E1D"/>
    <w:rsid w:val="00671CE3"/>
    <w:rsid w:val="00746AD2"/>
    <w:rsid w:val="00781FC0"/>
    <w:rsid w:val="00786D8B"/>
    <w:rsid w:val="00AB5B15"/>
    <w:rsid w:val="00B01066"/>
    <w:rsid w:val="00B25144"/>
    <w:rsid w:val="00B72071"/>
    <w:rsid w:val="00B911CE"/>
    <w:rsid w:val="00CC0143"/>
    <w:rsid w:val="00CC3D10"/>
    <w:rsid w:val="00D85D4B"/>
    <w:rsid w:val="00ED46BF"/>
    <w:rsid w:val="00F5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l-SI" w:eastAsia="sl-S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E3D0BF72E345A49A431F820DC2FF01">
    <w:name w:val="52E3D0BF72E345A49A431F820DC2FF0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Standard APA" Version="6">
  <b:Source>
    <b:Tag>Article</b:Tag>
    <b:SourceType>JournalArticle</b:SourceType>
    <b:Guid>{AD326347-9402-442A-A582-9DEA6CEFB259}</b:Guid>
    <b:Title>Naslov članka</b:Title>
    <b:Year>Leto</b:Year>
    <b:JournalName>Naslov dnevnika</b:JournalName>
    <b:Pages>Strani od–do</b:Pages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1</b:RefOrder>
  </b:Source>
  <b:Source>
    <b:Tag>Last</b:Tag>
    <b:SourceType>Book</b:SourceType>
    <b:Guid>{0089E742-254D-4A6C-A65F-CB736B2AA11E}</b:Guid>
    <b:Title>Naslov knjige</b:Title>
    <b:Year>Leto</b:Year>
    <b:City>Mesto</b:City>
    <b:Publisher>Ime izdajatelja</b:Publisher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622B26F8-4F2A-474E-ADCF-BCA9B352D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C:\Users\pircj\AppData\Local\Microsoft\Office\16.0\DTS\sl-SI{289BD3E0-C9E1-49DF-980B-61C5E26C21E2}\{BCCA8AC9-5232-4125-9C25-910EC9EAC78B}tf03982351_win32.dotx</Template>
  <TotalTime>405</TotalTime>
  <Pages>10</Pages>
  <Words>1110</Words>
  <Characters>6330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Poročilo:</vt:lpstr>
      <vt:lpstr>Poročilo:</vt:lpstr>
    </vt:vector>
  </TitlesOfParts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Poročilo:</dc:title>
  <dc:subject/>
  <dc:creator>Maja pirc jevsenak</dc:creator>
  <cp:keywords/>
  <dc:description/>
  <cp:lastModifiedBy>Maj Mohar (G3A)</cp:lastModifiedBy>
  <cp:revision>15</cp:revision>
  <dcterms:created xsi:type="dcterms:W3CDTF">2024-10-13T18:08:00Z</dcterms:created>
  <dcterms:modified xsi:type="dcterms:W3CDTF">2025-02-03T13:24:00Z</dcterms:modified>
</cp:coreProperties>
</file>